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3B04D7" w14:textId="77777777" w:rsidR="00611CFF" w:rsidRDefault="008A23DE" w:rsidP="00611CFF">
      <w:pPr>
        <w:tabs>
          <w:tab w:val="left" w:pos="4420"/>
        </w:tabs>
        <w:jc w:val="center"/>
        <w:rPr>
          <w:rFonts w:ascii="VNI-Times" w:hAnsi="VNI-Times"/>
          <w:b w:val="0"/>
          <w:szCs w:val="28"/>
        </w:rPr>
      </w:pPr>
      <w:r>
        <w:rPr>
          <w:noProof/>
        </w:rPr>
        <w:object w:dxaOrig="1440" w:dyaOrig="1440" w14:anchorId="7C041CD3">
          <v:group id="_x0000_s1027" style="position:absolute;left:0;text-align:left;margin-left:-27.35pt;margin-top:.85pt;width:553.8pt;height:711.95pt;z-index:-251658240" coordorigin="1881,724" coordsize="9540,14760">
            <v:rect id="_x0000_s1028" style="position:absolute;left:1900;top:771;width:9465;height:14651" filled="f" fillcolor="#cfc" strokecolor="blue" strokeweight="6pt">
              <v:stroke linestyle="thickBetweenThin"/>
              <v:shadow on="t" color="silver" offset="3pt,3pt"/>
            </v:rect>
            <v:shape id="_x0000_s1029" type="#_x0000_t75" style="position:absolute;left:8870;top:13021;width:2551;height:2463;visibility:visible;mso-wrap-edited:f" fillcolor="#cfc">
              <v:imagedata r:id="rId8" o:title="" gain="26214f" blacklevel="22938f" grayscale="t"/>
            </v:shape>
            <v:shape id="_x0000_s1030" type="#_x0000_t75" style="position:absolute;left:1881;top:724;width:2551;height:2463;visibility:visible;mso-wrap-edited:f" fillcolor="#cfc">
              <v:imagedata r:id="rId9" o:title="" gain="26214f" blacklevel="22938f" grayscale="t"/>
            </v:shape>
          </v:group>
          <o:OLEObject Type="Embed" ProgID="Word.Picture.8" ShapeID="_x0000_s1029" DrawAspect="Content" ObjectID="_1622117348" r:id="rId10"/>
          <o:OLEObject Type="Embed" ProgID="Word.Picture.8" ShapeID="_x0000_s1030" DrawAspect="Content" ObjectID="_1622117349" r:id="rId11"/>
        </w:object>
      </w:r>
    </w:p>
    <w:p w14:paraId="77357F46" w14:textId="77777777" w:rsidR="00611CFF" w:rsidRDefault="00611CFF" w:rsidP="00611CFF">
      <w:pPr>
        <w:tabs>
          <w:tab w:val="left" w:pos="4420"/>
        </w:tabs>
        <w:jc w:val="center"/>
        <w:rPr>
          <w:rFonts w:ascii="VNI-Times" w:hAnsi="VNI-Times"/>
          <w:b w:val="0"/>
          <w:szCs w:val="28"/>
        </w:rPr>
      </w:pPr>
    </w:p>
    <w:p w14:paraId="5A609218" w14:textId="77777777" w:rsidR="00611CFF" w:rsidRDefault="00611CFF" w:rsidP="00611CFF">
      <w:pPr>
        <w:tabs>
          <w:tab w:val="left" w:pos="4420"/>
        </w:tabs>
        <w:jc w:val="center"/>
        <w:rPr>
          <w:rFonts w:ascii="VNI-Times" w:hAnsi="VNI-Times"/>
          <w:b w:val="0"/>
          <w:szCs w:val="28"/>
        </w:rPr>
      </w:pPr>
    </w:p>
    <w:p w14:paraId="17540274" w14:textId="77777777" w:rsidR="00611CFF" w:rsidRDefault="00611CFF" w:rsidP="00870CC6">
      <w:pPr>
        <w:spacing w:after="283" w:line="259" w:lineRule="auto"/>
      </w:pPr>
    </w:p>
    <w:p w14:paraId="0CEEE580" w14:textId="34643F3A" w:rsidR="00611CFF" w:rsidRDefault="00611CFF" w:rsidP="00611CFF">
      <w:pPr>
        <w:pStyle w:val="Heading1"/>
      </w:pPr>
      <w:r>
        <w:t xml:space="preserve">       ĐẠI HỌC KHOA HỌC TỰ NHIÊN  </w:t>
      </w:r>
    </w:p>
    <w:p w14:paraId="04DA57CF" w14:textId="395C0F7B" w:rsidR="00085BB3" w:rsidRDefault="00870CC6" w:rsidP="00611CFF">
      <w:pPr>
        <w:pStyle w:val="Heading1"/>
      </w:pPr>
      <w:r>
        <w:t xml:space="preserve">      </w:t>
      </w:r>
      <w:r w:rsidR="00085BB3">
        <w:t>KHOA CÔNG NGHỆ TH</w:t>
      </w:r>
      <w:r>
        <w:t>ÔNG TIN</w:t>
      </w:r>
    </w:p>
    <w:p w14:paraId="1BCAAC8A" w14:textId="3609D692" w:rsidR="00870CC6" w:rsidRDefault="00870CC6" w:rsidP="00611CFF">
      <w:pPr>
        <w:pStyle w:val="Heading1"/>
      </w:pPr>
      <w:r>
        <w:tab/>
        <w:t xml:space="preserve">       BỘ MÔN MẠNG MÁY TÍNH</w:t>
      </w:r>
    </w:p>
    <w:p w14:paraId="43E70C4F" w14:textId="77777777" w:rsidR="00611CFF" w:rsidRDefault="00611CFF" w:rsidP="00611CFF">
      <w:pPr>
        <w:spacing w:line="259" w:lineRule="auto"/>
      </w:pPr>
      <w:r>
        <w:rPr>
          <w:rFonts w:ascii="Arial" w:eastAsia="Arial" w:hAnsi="Arial" w:cs="Arial"/>
          <w:color w:val="4472C4"/>
          <w:sz w:val="34"/>
        </w:rPr>
        <w:t xml:space="preserve"> </w:t>
      </w:r>
      <w:r>
        <w:rPr>
          <w:rFonts w:ascii="Arial" w:eastAsia="Arial" w:hAnsi="Arial" w:cs="Arial"/>
          <w:color w:val="4472C4"/>
          <w:sz w:val="34"/>
        </w:rPr>
        <w:tab/>
        <w:t xml:space="preserve"> </w:t>
      </w:r>
    </w:p>
    <w:p w14:paraId="11CFFE01" w14:textId="7845C1C1" w:rsidR="00611CFF" w:rsidRDefault="00611CFF" w:rsidP="00611CFF">
      <w:pPr>
        <w:spacing w:after="691" w:line="259" w:lineRule="auto"/>
        <w:ind w:left="2695"/>
      </w:pPr>
      <w:r w:rsidRPr="00663091">
        <w:rPr>
          <w:noProof/>
        </w:rPr>
        <w:drawing>
          <wp:inline distT="0" distB="0" distL="0" distR="0" wp14:anchorId="44D2C89C" wp14:editId="17F8FBED">
            <wp:extent cx="24384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34E4" w14:textId="6F11ABE1" w:rsidR="00611CFF" w:rsidRPr="00611CFF" w:rsidRDefault="00611CFF" w:rsidP="00611CFF">
      <w:pPr>
        <w:pStyle w:val="Heading1"/>
        <w:spacing w:after="49"/>
        <w:ind w:left="1440" w:right="2073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 xml:space="preserve">    </w:t>
      </w:r>
      <w:r w:rsidRPr="00611CFF">
        <w:rPr>
          <w:rFonts w:ascii="Calibri" w:eastAsia="Calibri" w:hAnsi="Calibri" w:cs="Calibri"/>
          <w:sz w:val="56"/>
          <w:szCs w:val="56"/>
        </w:rPr>
        <w:t xml:space="preserve">BÁO CÁO ĐỒ ÁN SOCKET </w:t>
      </w:r>
    </w:p>
    <w:p w14:paraId="670A086F" w14:textId="3AD4C80C" w:rsidR="00611CFF" w:rsidRPr="00611CFF" w:rsidRDefault="00611CFF" w:rsidP="00611CFF">
      <w:pPr>
        <w:pStyle w:val="Heading1"/>
        <w:spacing w:after="49"/>
        <w:ind w:left="1440" w:right="2073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 xml:space="preserve">            </w:t>
      </w:r>
      <w:r w:rsidRPr="00611CFF">
        <w:rPr>
          <w:rFonts w:ascii="Calibri" w:eastAsia="Calibri" w:hAnsi="Calibri" w:cs="Calibri"/>
          <w:sz w:val="56"/>
          <w:szCs w:val="56"/>
        </w:rPr>
        <w:t>PROXY SERVER</w:t>
      </w:r>
      <w:bookmarkStart w:id="0" w:name="_GoBack"/>
      <w:bookmarkEnd w:id="0"/>
    </w:p>
    <w:p w14:paraId="06F2830A" w14:textId="77777777" w:rsidR="00611CFF" w:rsidRPr="007669C8" w:rsidRDefault="00611CFF" w:rsidP="00611CFF">
      <w:r>
        <w:tab/>
      </w:r>
      <w:r>
        <w:tab/>
      </w:r>
      <w:r>
        <w:tab/>
      </w:r>
      <w:r>
        <w:tab/>
      </w:r>
      <w:r>
        <w:tab/>
      </w:r>
    </w:p>
    <w:p w14:paraId="2099BBA6" w14:textId="31C8B1B4" w:rsidR="00611CFF" w:rsidRPr="007669C8" w:rsidRDefault="00611CFF" w:rsidP="00611CFF">
      <w:pPr>
        <w:spacing w:line="240" w:lineRule="auto"/>
        <w:ind w:firstLine="720"/>
        <w:rPr>
          <w:szCs w:val="28"/>
        </w:rPr>
      </w:pPr>
      <w:r>
        <w:rPr>
          <w:color w:val="1F4E79"/>
        </w:rPr>
        <w:t xml:space="preserve">                                                      </w:t>
      </w:r>
      <w:r w:rsidRPr="00E21EF7">
        <w:rPr>
          <w:szCs w:val="28"/>
        </w:rPr>
        <w:sym w:font="Wingdings" w:char="F096"/>
      </w:r>
      <w:r w:rsidRPr="00E21EF7">
        <w:rPr>
          <w:szCs w:val="28"/>
        </w:rPr>
        <w:sym w:font="Wingdings" w:char="F026"/>
      </w:r>
      <w:r w:rsidRPr="00E21EF7">
        <w:rPr>
          <w:szCs w:val="28"/>
        </w:rPr>
        <w:sym w:font="Wingdings" w:char="F097"/>
      </w:r>
      <w:r>
        <w:rPr>
          <w:color w:val="1F4E79"/>
        </w:rPr>
        <w:t xml:space="preserve"> </w:t>
      </w:r>
    </w:p>
    <w:p w14:paraId="44C09ECE" w14:textId="77777777" w:rsidR="00611CFF" w:rsidRDefault="00611CFF" w:rsidP="00611CFF">
      <w:pPr>
        <w:jc w:val="center"/>
        <w:rPr>
          <w:szCs w:val="28"/>
        </w:rPr>
      </w:pPr>
    </w:p>
    <w:p w14:paraId="079F9704" w14:textId="43ED2046" w:rsidR="00611CFF" w:rsidRDefault="0022694E" w:rsidP="00737772">
      <w:pPr>
        <w:ind w:left="3600"/>
        <w:rPr>
          <w:szCs w:val="28"/>
        </w:rPr>
      </w:pPr>
      <w:r>
        <w:rPr>
          <w:szCs w:val="28"/>
        </w:rPr>
        <w:t xml:space="preserve">GV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dẫn</w:t>
      </w:r>
      <w:proofErr w:type="spellEnd"/>
      <w:r>
        <w:rPr>
          <w:szCs w:val="28"/>
        </w:rPr>
        <w:t>:</w:t>
      </w:r>
    </w:p>
    <w:p w14:paraId="7AFBE50F" w14:textId="4B7DB956" w:rsidR="0022694E" w:rsidRDefault="0022694E" w:rsidP="00737772">
      <w:pPr>
        <w:ind w:left="3600"/>
        <w:rPr>
          <w:szCs w:val="28"/>
        </w:rPr>
      </w:pPr>
      <w:r>
        <w:rPr>
          <w:szCs w:val="28"/>
        </w:rPr>
        <w:t xml:space="preserve">-Lê </w:t>
      </w:r>
      <w:proofErr w:type="spellStart"/>
      <w:r>
        <w:rPr>
          <w:szCs w:val="28"/>
        </w:rPr>
        <w:t>Ngọc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Sơn</w:t>
      </w:r>
      <w:proofErr w:type="spellEnd"/>
    </w:p>
    <w:p w14:paraId="313BEBB7" w14:textId="78C09D81" w:rsidR="0022694E" w:rsidRDefault="0022694E" w:rsidP="00737772">
      <w:pPr>
        <w:ind w:left="3600"/>
        <w:rPr>
          <w:szCs w:val="28"/>
        </w:rPr>
      </w:pPr>
      <w:r>
        <w:rPr>
          <w:szCs w:val="28"/>
        </w:rPr>
        <w:t xml:space="preserve">-Lê </w:t>
      </w:r>
      <w:proofErr w:type="spellStart"/>
      <w:r>
        <w:rPr>
          <w:szCs w:val="28"/>
        </w:rPr>
        <w:t>Hà</w:t>
      </w:r>
      <w:proofErr w:type="spellEnd"/>
      <w:r>
        <w:rPr>
          <w:szCs w:val="28"/>
        </w:rPr>
        <w:t xml:space="preserve"> Minh</w:t>
      </w:r>
    </w:p>
    <w:p w14:paraId="227CE969" w14:textId="7B560A1F" w:rsidR="000B2B4C" w:rsidRDefault="000B2B4C" w:rsidP="0022694E">
      <w:pPr>
        <w:spacing w:after="200"/>
      </w:pPr>
    </w:p>
    <w:p w14:paraId="2ECF4F42" w14:textId="62206487" w:rsidR="00611CFF" w:rsidRPr="00611CFF" w:rsidRDefault="00611CFF" w:rsidP="00611CFF"/>
    <w:p w14:paraId="0FBD68CF" w14:textId="706A97E6" w:rsidR="00611CFF" w:rsidRPr="00611CFF" w:rsidRDefault="00611CFF" w:rsidP="00611CFF"/>
    <w:p w14:paraId="4452566E" w14:textId="77777777" w:rsidR="00611CFF" w:rsidRPr="00611CFF" w:rsidRDefault="00611CFF" w:rsidP="00611CFF">
      <w:pPr>
        <w:jc w:val="center"/>
      </w:pPr>
    </w:p>
    <w:tbl>
      <w:tblPr>
        <w:tblW w:w="11367" w:type="dxa"/>
        <w:tblInd w:w="-27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367"/>
      </w:tblGrid>
      <w:tr w:rsidR="000B2B4C" w14:paraId="5E986DAD" w14:textId="77777777" w:rsidTr="00F71CA7">
        <w:trPr>
          <w:trHeight w:val="7321"/>
        </w:trPr>
        <w:tc>
          <w:tcPr>
            <w:tcW w:w="11367" w:type="dxa"/>
          </w:tcPr>
          <w:p w14:paraId="74FE8EA1" w14:textId="77777777" w:rsidR="000B2B4C" w:rsidRPr="009B01B5" w:rsidRDefault="000B2B4C" w:rsidP="007E571E">
            <w:pPr>
              <w:pStyle w:val="EmphasisText"/>
              <w:rPr>
                <w:sz w:val="48"/>
              </w:rPr>
            </w:pPr>
            <w:bookmarkStart w:id="1" w:name="_Hlk10835404"/>
            <w:r w:rsidRPr="009B01B5">
              <w:rPr>
                <w:sz w:val="48"/>
              </w:rPr>
              <w:t>NỘI DUNG</w:t>
            </w:r>
          </w:p>
          <w:p w14:paraId="64B29CFD" w14:textId="77777777" w:rsidR="000B2B4C" w:rsidRDefault="000B2B4C" w:rsidP="007E571E">
            <w:pPr>
              <w:pStyle w:val="EmphasisText"/>
              <w:rPr>
                <w:i/>
                <w:sz w:val="36"/>
              </w:rPr>
            </w:pPr>
          </w:p>
          <w:tbl>
            <w:tblPr>
              <w:tblStyle w:val="TableGrid"/>
              <w:tblW w:w="10777" w:type="dxa"/>
              <w:tblInd w:w="18" w:type="dxa"/>
              <w:shd w:val="clear" w:color="auto" w:fill="A6E4DF" w:themeFill="accent3" w:themeFillTint="66"/>
              <w:tblLook w:val="04A0" w:firstRow="1" w:lastRow="0" w:firstColumn="1" w:lastColumn="0" w:noHBand="0" w:noVBand="1"/>
            </w:tblPr>
            <w:tblGrid>
              <w:gridCol w:w="10777"/>
            </w:tblGrid>
            <w:tr w:rsidR="000B2B4C" w14:paraId="7C8FF897" w14:textId="77777777" w:rsidTr="0083623D">
              <w:trPr>
                <w:trHeight w:val="6987"/>
              </w:trPr>
              <w:tc>
                <w:tcPr>
                  <w:tcW w:w="10777" w:type="dxa"/>
                  <w:shd w:val="clear" w:color="auto" w:fill="013A57" w:themeFill="accent1" w:themeFillShade="BF"/>
                </w:tcPr>
                <w:p w14:paraId="59BDCA59" w14:textId="77777777" w:rsidR="000B2B4C" w:rsidRPr="0083623D" w:rsidRDefault="000B2B4C" w:rsidP="007E571E">
                  <w:pPr>
                    <w:pStyle w:val="EmphasisText"/>
                    <w:rPr>
                      <w:color w:val="FFFFFF" w:themeColor="background1"/>
                      <w:sz w:val="44"/>
                    </w:rPr>
                  </w:pPr>
                </w:p>
                <w:p w14:paraId="61089F82" w14:textId="44DD0408" w:rsidR="000B2B4C" w:rsidRPr="0083623D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Thành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viên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proofErr w:type="gramStart"/>
                  <w:r w:rsidRPr="0083623D">
                    <w:rPr>
                      <w:color w:val="FFFFFF" w:themeColor="background1"/>
                    </w:rPr>
                    <w:t>nhóm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r w:rsidR="0088206A" w:rsidRPr="0083623D">
                    <w:rPr>
                      <w:color w:val="FFFFFF" w:themeColor="background1"/>
                    </w:rPr>
                    <w:t>,</w:t>
                  </w:r>
                  <w:proofErr w:type="gramEnd"/>
                  <w:r w:rsidR="0088206A"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="0088206A" w:rsidRPr="0083623D">
                    <w:rPr>
                      <w:color w:val="FFFFFF" w:themeColor="background1"/>
                    </w:rPr>
                    <w:t>Phân</w:t>
                  </w:r>
                  <w:proofErr w:type="spellEnd"/>
                  <w:r w:rsidR="0088206A"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="0088206A" w:rsidRPr="0083623D">
                    <w:rPr>
                      <w:color w:val="FFFFFF" w:themeColor="background1"/>
                    </w:rPr>
                    <w:t>công</w:t>
                  </w:r>
                  <w:proofErr w:type="spellEnd"/>
                  <w:r w:rsidR="0088206A"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="0088206A" w:rsidRPr="0083623D">
                    <w:rPr>
                      <w:color w:val="FFFFFF" w:themeColor="background1"/>
                    </w:rPr>
                    <w:t>công</w:t>
                  </w:r>
                  <w:proofErr w:type="spellEnd"/>
                  <w:r w:rsidR="0088206A"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="0088206A" w:rsidRPr="0083623D">
                    <w:rPr>
                      <w:color w:val="FFFFFF" w:themeColor="background1"/>
                    </w:rPr>
                    <w:t>việc</w:t>
                  </w:r>
                  <w:proofErr w:type="spellEnd"/>
                  <w:r w:rsidR="0088206A" w:rsidRPr="0083623D">
                    <w:rPr>
                      <w:color w:val="FFFFFF" w:themeColor="background1"/>
                    </w:rPr>
                    <w:t xml:space="preserve"> </w:t>
                  </w:r>
                  <w:r w:rsidRPr="0083623D">
                    <w:rPr>
                      <w:color w:val="FFFFFF" w:themeColor="background1"/>
                    </w:rPr>
                    <w:t>……………………………………………….…… Trang 3</w:t>
                  </w:r>
                </w:p>
                <w:p w14:paraId="22DC1CA3" w14:textId="77777777" w:rsidR="000B2B4C" w:rsidRPr="0083623D" w:rsidRDefault="000B2B4C" w:rsidP="007E571E">
                  <w:pPr>
                    <w:pStyle w:val="EmphasisText"/>
                    <w:ind w:left="720"/>
                    <w:rPr>
                      <w:color w:val="FFFFFF" w:themeColor="background1"/>
                    </w:rPr>
                  </w:pPr>
                </w:p>
                <w:p w14:paraId="71436DF5" w14:textId="351F9BB1" w:rsidR="000B2B4C" w:rsidRPr="0083623D" w:rsidRDefault="000B2B4C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Bảng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đánh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giá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r w:rsidR="0088206A" w:rsidRPr="0083623D">
                    <w:rPr>
                      <w:color w:val="FFFFFF" w:themeColor="background1"/>
                    </w:rPr>
                    <w:t>……………………………….</w:t>
                  </w:r>
                  <w:r w:rsidR="00D60318" w:rsidRPr="0083623D">
                    <w:rPr>
                      <w:color w:val="FFFFFF" w:themeColor="background1"/>
                    </w:rPr>
                    <w:t>..</w:t>
                  </w:r>
                  <w:r w:rsidRPr="0083623D">
                    <w:rPr>
                      <w:color w:val="FFFFFF" w:themeColor="background1"/>
                    </w:rPr>
                    <w:t>……………………………………………………….… Trang 4</w:t>
                  </w:r>
                </w:p>
                <w:p w14:paraId="0E437DD2" w14:textId="77777777" w:rsidR="000B2B4C" w:rsidRPr="0083623D" w:rsidRDefault="000B2B4C" w:rsidP="00D60318">
                  <w:pPr>
                    <w:pStyle w:val="EmphasisText"/>
                    <w:rPr>
                      <w:color w:val="FFFFFF" w:themeColor="background1"/>
                    </w:rPr>
                  </w:pPr>
                </w:p>
                <w:p w14:paraId="4E3E9BBC" w14:textId="2EBCA9ED" w:rsidR="000B2B4C" w:rsidRPr="0083623D" w:rsidRDefault="00947E3E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Các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hàm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chính</w:t>
                  </w:r>
                  <w:proofErr w:type="spellEnd"/>
                  <w:r w:rsidR="000B2B4C" w:rsidRPr="0083623D">
                    <w:rPr>
                      <w:color w:val="FFFFFF" w:themeColor="background1"/>
                    </w:rPr>
                    <w:t xml:space="preserve"> ………………</w:t>
                  </w:r>
                  <w:r w:rsidR="004F460C" w:rsidRPr="0083623D">
                    <w:rPr>
                      <w:color w:val="FFFFFF" w:themeColor="background1"/>
                    </w:rPr>
                    <w:t>……….</w:t>
                  </w:r>
                  <w:r w:rsidR="000B2B4C" w:rsidRPr="0083623D">
                    <w:rPr>
                      <w:color w:val="FFFFFF" w:themeColor="background1"/>
                    </w:rPr>
                    <w:t>………………</w:t>
                  </w:r>
                  <w:r w:rsidRPr="0083623D">
                    <w:rPr>
                      <w:color w:val="FFFFFF" w:themeColor="background1"/>
                    </w:rPr>
                    <w:t>………………….</w:t>
                  </w:r>
                  <w:r w:rsidR="000B2B4C" w:rsidRPr="0083623D">
                    <w:rPr>
                      <w:color w:val="FFFFFF" w:themeColor="background1"/>
                    </w:rPr>
                    <w:t>……………………</w:t>
                  </w:r>
                  <w:proofErr w:type="gramStart"/>
                  <w:r w:rsidR="000B2B4C" w:rsidRPr="0083623D">
                    <w:rPr>
                      <w:color w:val="FFFFFF" w:themeColor="background1"/>
                    </w:rPr>
                    <w:t>…..</w:t>
                  </w:r>
                  <w:proofErr w:type="gramEnd"/>
                  <w:r w:rsidR="000B2B4C" w:rsidRPr="0083623D">
                    <w:rPr>
                      <w:color w:val="FFFFFF" w:themeColor="background1"/>
                    </w:rPr>
                    <w:t>……… Trang 5</w:t>
                  </w:r>
                </w:p>
                <w:p w14:paraId="70E9ECC1" w14:textId="77777777" w:rsidR="000B2B4C" w:rsidRPr="0083623D" w:rsidRDefault="000B2B4C" w:rsidP="00947E3E">
                  <w:pPr>
                    <w:pStyle w:val="EmphasisText"/>
                    <w:rPr>
                      <w:color w:val="FFFFFF" w:themeColor="background1"/>
                    </w:rPr>
                  </w:pPr>
                </w:p>
                <w:p w14:paraId="592C9DD3" w14:textId="09E9FEA6" w:rsidR="000B2B4C" w:rsidRPr="0083623D" w:rsidRDefault="00947E3E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Các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hàm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bổ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trợ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>………………</w:t>
                  </w:r>
                  <w:r w:rsidR="004F460C" w:rsidRPr="0083623D">
                    <w:rPr>
                      <w:color w:val="FFFFFF" w:themeColor="background1"/>
                    </w:rPr>
                    <w:t>…………</w:t>
                  </w:r>
                  <w:r w:rsidRPr="0083623D">
                    <w:rPr>
                      <w:color w:val="FFFFFF" w:themeColor="background1"/>
                    </w:rPr>
                    <w:t>…</w:t>
                  </w:r>
                  <w:r w:rsidR="000B2B4C" w:rsidRPr="0083623D">
                    <w:rPr>
                      <w:color w:val="FFFFFF" w:themeColor="background1"/>
                    </w:rPr>
                    <w:t>…………………………………………………………</w:t>
                  </w:r>
                  <w:proofErr w:type="gramStart"/>
                  <w:r w:rsidR="000B2B4C" w:rsidRPr="0083623D">
                    <w:rPr>
                      <w:color w:val="FFFFFF" w:themeColor="background1"/>
                    </w:rPr>
                    <w:t>…..</w:t>
                  </w:r>
                  <w:proofErr w:type="gramEnd"/>
                  <w:r w:rsidR="000B2B4C" w:rsidRPr="0083623D">
                    <w:rPr>
                      <w:color w:val="FFFFFF" w:themeColor="background1"/>
                    </w:rPr>
                    <w:t xml:space="preserve">  Trang </w:t>
                  </w:r>
                  <w:r w:rsidR="00882014" w:rsidRPr="0083623D">
                    <w:rPr>
                      <w:color w:val="FFFFFF" w:themeColor="background1"/>
                    </w:rPr>
                    <w:t>7</w:t>
                  </w:r>
                </w:p>
                <w:p w14:paraId="3C0841FB" w14:textId="77777777" w:rsidR="00947E3E" w:rsidRPr="0083623D" w:rsidRDefault="00947E3E" w:rsidP="00947E3E">
                  <w:pPr>
                    <w:pStyle w:val="EmphasisText"/>
                    <w:ind w:left="630"/>
                    <w:rPr>
                      <w:color w:val="FFFFFF" w:themeColor="background1"/>
                    </w:rPr>
                  </w:pPr>
                </w:p>
                <w:p w14:paraId="1BAE4418" w14:textId="337D70A7" w:rsidR="00947E3E" w:rsidRPr="0083623D" w:rsidRDefault="00947E3E" w:rsidP="00947E3E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Kết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quả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chạy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chương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trình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>…….…………………</w:t>
                  </w:r>
                  <w:r w:rsidR="004F460C" w:rsidRPr="0083623D">
                    <w:rPr>
                      <w:color w:val="FFFFFF" w:themeColor="background1"/>
                    </w:rPr>
                    <w:t>…….</w:t>
                  </w:r>
                  <w:r w:rsidRPr="0083623D">
                    <w:rPr>
                      <w:color w:val="FFFFFF" w:themeColor="background1"/>
                    </w:rPr>
                    <w:t xml:space="preserve">………………………………………….  Trang </w:t>
                  </w:r>
                  <w:r w:rsidR="00882014" w:rsidRPr="0083623D">
                    <w:rPr>
                      <w:color w:val="FFFFFF" w:themeColor="background1"/>
                    </w:rPr>
                    <w:t>8</w:t>
                  </w:r>
                </w:p>
                <w:p w14:paraId="1FAF8F48" w14:textId="77777777" w:rsidR="000B2B4C" w:rsidRPr="0083623D" w:rsidRDefault="000B2B4C" w:rsidP="007E571E">
                  <w:pPr>
                    <w:pStyle w:val="EmphasisText"/>
                    <w:rPr>
                      <w:color w:val="FFFFFF" w:themeColor="background1"/>
                    </w:rPr>
                  </w:pPr>
                </w:p>
                <w:p w14:paraId="2D1878A7" w14:textId="6F70DAFA" w:rsidR="000B2B4C" w:rsidRPr="0083623D" w:rsidRDefault="00D7337D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Dùng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WireShark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bắt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gói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tin</w:t>
                  </w:r>
                  <w:r w:rsidR="000B2B4C" w:rsidRPr="0083623D">
                    <w:rPr>
                      <w:color w:val="FFFFFF" w:themeColor="background1"/>
                    </w:rPr>
                    <w:t>………………………</w:t>
                  </w:r>
                  <w:r w:rsidR="004F460C" w:rsidRPr="0083623D">
                    <w:rPr>
                      <w:color w:val="FFFFFF" w:themeColor="background1"/>
                    </w:rPr>
                    <w:t>………….</w:t>
                  </w:r>
                  <w:r w:rsidR="000B2B4C" w:rsidRPr="0083623D">
                    <w:rPr>
                      <w:color w:val="FFFFFF" w:themeColor="background1"/>
                    </w:rPr>
                    <w:t>…………………………………….  Trang 13</w:t>
                  </w:r>
                </w:p>
                <w:p w14:paraId="1ED95AB0" w14:textId="77777777" w:rsidR="000B2B4C" w:rsidRPr="0083623D" w:rsidRDefault="000B2B4C" w:rsidP="007E571E">
                  <w:pPr>
                    <w:pStyle w:val="ListParagraph"/>
                    <w:rPr>
                      <w:color w:val="FFFFFF" w:themeColor="background1"/>
                    </w:rPr>
                  </w:pPr>
                </w:p>
                <w:p w14:paraId="1378D860" w14:textId="1E4A0996" w:rsidR="000B2B4C" w:rsidRPr="0083623D" w:rsidRDefault="00882014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Vai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trò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r w:rsidR="00D7337D" w:rsidRPr="0083623D">
                    <w:rPr>
                      <w:color w:val="FFFFFF" w:themeColor="background1"/>
                    </w:rPr>
                    <w:t>Proxy</w:t>
                  </w:r>
                  <w:r w:rsidRPr="0083623D">
                    <w:rPr>
                      <w:color w:val="FFFFFF" w:themeColor="background1"/>
                    </w:rPr>
                    <w:t xml:space="preserve"> </w:t>
                  </w:r>
                  <w:r w:rsidR="00D7337D" w:rsidRPr="0083623D">
                    <w:rPr>
                      <w:color w:val="FFFFFF" w:themeColor="background1"/>
                    </w:rPr>
                    <w:t>Server</w:t>
                  </w:r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trong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thực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tế</w:t>
                  </w:r>
                  <w:proofErr w:type="spellEnd"/>
                  <w:r w:rsidR="000B2B4C" w:rsidRPr="0083623D">
                    <w:rPr>
                      <w:color w:val="FFFFFF" w:themeColor="background1"/>
                    </w:rPr>
                    <w:t>…</w:t>
                  </w:r>
                  <w:r w:rsidRPr="0083623D">
                    <w:rPr>
                      <w:color w:val="FFFFFF" w:themeColor="background1"/>
                    </w:rPr>
                    <w:t>…</w:t>
                  </w:r>
                  <w:r w:rsidR="000B2B4C" w:rsidRPr="0083623D">
                    <w:rPr>
                      <w:color w:val="FFFFFF" w:themeColor="background1"/>
                    </w:rPr>
                    <w:t>………………</w:t>
                  </w:r>
                  <w:r w:rsidR="004F460C" w:rsidRPr="0083623D">
                    <w:rPr>
                      <w:color w:val="FFFFFF" w:themeColor="background1"/>
                    </w:rPr>
                    <w:t>…………</w:t>
                  </w:r>
                  <w:r w:rsidR="000B2B4C" w:rsidRPr="0083623D">
                    <w:rPr>
                      <w:color w:val="FFFFFF" w:themeColor="background1"/>
                    </w:rPr>
                    <w:t xml:space="preserve">……………………………...Trang </w:t>
                  </w:r>
                  <w:r w:rsidR="00313468" w:rsidRPr="0083623D">
                    <w:rPr>
                      <w:color w:val="FFFFFF" w:themeColor="background1"/>
                    </w:rPr>
                    <w:t>15</w:t>
                  </w:r>
                </w:p>
                <w:p w14:paraId="5916D2A0" w14:textId="77777777" w:rsidR="00313468" w:rsidRPr="0083623D" w:rsidRDefault="00313468" w:rsidP="00313468">
                  <w:pPr>
                    <w:pStyle w:val="ListParagraph"/>
                    <w:rPr>
                      <w:color w:val="FFFFFF" w:themeColor="background1"/>
                    </w:rPr>
                  </w:pPr>
                </w:p>
                <w:p w14:paraId="195E7E0F" w14:textId="3B9D9241" w:rsidR="00313468" w:rsidRPr="0083623D" w:rsidRDefault="00313468" w:rsidP="000B2B4C">
                  <w:pPr>
                    <w:pStyle w:val="EmphasisText"/>
                    <w:numPr>
                      <w:ilvl w:val="0"/>
                      <w:numId w:val="14"/>
                    </w:numPr>
                    <w:rPr>
                      <w:color w:val="FFFFFF" w:themeColor="background1"/>
                    </w:rPr>
                  </w:pPr>
                  <w:proofErr w:type="spellStart"/>
                  <w:r w:rsidRPr="0083623D">
                    <w:rPr>
                      <w:color w:val="FFFFFF" w:themeColor="background1"/>
                    </w:rPr>
                    <w:t>Tài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liệu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tham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 xml:space="preserve"> </w:t>
                  </w:r>
                  <w:proofErr w:type="spellStart"/>
                  <w:r w:rsidRPr="0083623D">
                    <w:rPr>
                      <w:color w:val="FFFFFF" w:themeColor="background1"/>
                    </w:rPr>
                    <w:t>khảo</w:t>
                  </w:r>
                  <w:proofErr w:type="spellEnd"/>
                  <w:r w:rsidRPr="0083623D">
                    <w:rPr>
                      <w:color w:val="FFFFFF" w:themeColor="background1"/>
                    </w:rPr>
                    <w:t>………………………………………………………………………………………Trang 16</w:t>
                  </w:r>
                </w:p>
                <w:p w14:paraId="1E118476" w14:textId="77777777" w:rsidR="000B2B4C" w:rsidRPr="0083623D" w:rsidRDefault="000B2B4C" w:rsidP="007E571E">
                  <w:pPr>
                    <w:pStyle w:val="EmphasisText"/>
                    <w:rPr>
                      <w:b w:val="0"/>
                      <w:color w:val="FFFFFF" w:themeColor="background1"/>
                    </w:rPr>
                  </w:pPr>
                </w:p>
                <w:p w14:paraId="21137571" w14:textId="77777777" w:rsidR="000B2B4C" w:rsidRPr="0083623D" w:rsidRDefault="000B2B4C" w:rsidP="007E571E">
                  <w:pPr>
                    <w:pStyle w:val="EmphasisText"/>
                    <w:rPr>
                      <w:b w:val="0"/>
                      <w:color w:val="FFFFFF" w:themeColor="background1"/>
                    </w:rPr>
                  </w:pPr>
                </w:p>
                <w:p w14:paraId="028D29F9" w14:textId="77777777" w:rsidR="000B2B4C" w:rsidRPr="0083623D" w:rsidRDefault="000B2B4C" w:rsidP="007E571E">
                  <w:pPr>
                    <w:pStyle w:val="EmphasisText"/>
                    <w:rPr>
                      <w:i/>
                      <w:color w:val="FFFFFF" w:themeColor="background1"/>
                      <w:sz w:val="36"/>
                    </w:rPr>
                  </w:pPr>
                </w:p>
              </w:tc>
            </w:tr>
          </w:tbl>
          <w:p w14:paraId="3A40AF78" w14:textId="77777777" w:rsidR="000B2B4C" w:rsidRDefault="000B2B4C" w:rsidP="007E571E">
            <w:pPr>
              <w:pStyle w:val="EmphasisText"/>
              <w:rPr>
                <w:i/>
                <w:sz w:val="36"/>
              </w:rPr>
            </w:pPr>
          </w:p>
        </w:tc>
      </w:tr>
      <w:tr w:rsidR="000B2B4C" w14:paraId="5DAA735F" w14:textId="77777777" w:rsidTr="00F71CA7">
        <w:trPr>
          <w:trHeight w:val="1479"/>
        </w:trPr>
        <w:tc>
          <w:tcPr>
            <w:tcW w:w="11367" w:type="dxa"/>
          </w:tcPr>
          <w:p w14:paraId="18B472F2" w14:textId="77777777" w:rsidR="000B2B4C" w:rsidRPr="0016219F" w:rsidRDefault="000B2B4C" w:rsidP="007E571E">
            <w:pPr>
              <w:pStyle w:val="EmphasisText"/>
              <w:rPr>
                <w:sz w:val="44"/>
              </w:rPr>
            </w:pPr>
          </w:p>
        </w:tc>
      </w:tr>
      <w:tr w:rsidR="000B2B4C" w14:paraId="2A211E26" w14:textId="77777777" w:rsidTr="00F71CA7">
        <w:trPr>
          <w:trHeight w:val="1479"/>
        </w:trPr>
        <w:tc>
          <w:tcPr>
            <w:tcW w:w="11367" w:type="dxa"/>
          </w:tcPr>
          <w:p w14:paraId="5015B7F5" w14:textId="005BD035" w:rsidR="000B2B4C" w:rsidRDefault="000B2B4C" w:rsidP="007E571E">
            <w:pPr>
              <w:pStyle w:val="EmphasisText"/>
              <w:rPr>
                <w:sz w:val="44"/>
              </w:rPr>
            </w:pPr>
          </w:p>
          <w:p w14:paraId="5D4F267E" w14:textId="77777777" w:rsidR="00F71CA7" w:rsidRDefault="00F71CA7" w:rsidP="007E571E">
            <w:pPr>
              <w:pStyle w:val="EmphasisText"/>
              <w:rPr>
                <w:sz w:val="44"/>
              </w:rPr>
            </w:pPr>
          </w:p>
          <w:p w14:paraId="48EFD810" w14:textId="77777777" w:rsidR="009B01B5" w:rsidRDefault="009B01B5" w:rsidP="007E571E">
            <w:pPr>
              <w:pStyle w:val="EmphasisText"/>
              <w:rPr>
                <w:sz w:val="44"/>
              </w:rPr>
            </w:pPr>
          </w:p>
          <w:p w14:paraId="01D2E59B" w14:textId="77777777" w:rsidR="009B01B5" w:rsidRDefault="009B01B5" w:rsidP="007E571E">
            <w:pPr>
              <w:pStyle w:val="EmphasisText"/>
              <w:rPr>
                <w:sz w:val="44"/>
              </w:rPr>
            </w:pPr>
          </w:p>
          <w:p w14:paraId="6F18EBF6" w14:textId="12BF2E86" w:rsidR="00947E3E" w:rsidRPr="0016219F" w:rsidRDefault="00947E3E" w:rsidP="007E571E">
            <w:pPr>
              <w:pStyle w:val="EmphasisText"/>
              <w:rPr>
                <w:sz w:val="44"/>
              </w:rPr>
            </w:pPr>
          </w:p>
        </w:tc>
      </w:tr>
    </w:tbl>
    <w:p w14:paraId="538E734B" w14:textId="35E9FFF7" w:rsidR="000B2B4C" w:rsidRDefault="0076514B" w:rsidP="000B2B4C">
      <w:pPr>
        <w:spacing w:after="200"/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3BCA4F" wp14:editId="7CD27575">
                <wp:simplePos x="0" y="0"/>
                <wp:positionH relativeFrom="leftMargin">
                  <wp:align>right</wp:align>
                </wp:positionH>
                <wp:positionV relativeFrom="paragraph">
                  <wp:posOffset>-133350</wp:posOffset>
                </wp:positionV>
                <wp:extent cx="581025" cy="638175"/>
                <wp:effectExtent l="0" t="0" r="28575" b="28575"/>
                <wp:wrapNone/>
                <wp:docPr id="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7FDDD" w14:textId="0AAC7152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76514B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BCA4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" o:spid="_x0000_s1026" type="#_x0000_t4" style="position:absolute;margin-left:-5.45pt;margin-top:-10.5pt;width:45.75pt;height:50.25pt;z-index:25170534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" fillcolor="#024f75 [3204]" strokecolor="#012639 [1604]" strokeweight="2pt">
                <v:textbox>
                  <w:txbxContent>
                    <w:p w14:paraId="1E17FDDD" w14:textId="0AAC7152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76514B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B4C">
        <w:rPr>
          <w:sz w:val="40"/>
        </w:rPr>
        <w:t>T</w:t>
      </w:r>
      <w:r w:rsidR="000C47B2">
        <w:rPr>
          <w:sz w:val="40"/>
        </w:rPr>
        <w:t>HÀNH VIÊN NHÓM</w:t>
      </w:r>
    </w:p>
    <w:p w14:paraId="1AE9D5C5" w14:textId="77777777" w:rsidR="000B2B4C" w:rsidRDefault="000B2B4C" w:rsidP="000B2B4C">
      <w:pPr>
        <w:spacing w:after="200"/>
      </w:pPr>
    </w:p>
    <w:tbl>
      <w:tblPr>
        <w:tblStyle w:val="GridTable4-Accent6"/>
        <w:tblW w:w="10620" w:type="dxa"/>
        <w:tblInd w:w="-365" w:type="dxa"/>
        <w:tblLook w:val="04A0" w:firstRow="1" w:lastRow="0" w:firstColumn="1" w:lastColumn="0" w:noHBand="0" w:noVBand="1"/>
      </w:tblPr>
      <w:tblGrid>
        <w:gridCol w:w="720"/>
        <w:gridCol w:w="3330"/>
        <w:gridCol w:w="1350"/>
        <w:gridCol w:w="5220"/>
      </w:tblGrid>
      <w:tr w:rsidR="000B2B4C" w14:paraId="2B9694A1" w14:textId="77777777" w:rsidTr="00836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shd w:val="clear" w:color="auto" w:fill="013A57" w:themeFill="accent1" w:themeFillShade="BF"/>
            <w:vAlign w:val="center"/>
          </w:tcPr>
          <w:p w14:paraId="17BAB206" w14:textId="77777777" w:rsidR="000B2B4C" w:rsidRPr="0083623D" w:rsidRDefault="000B2B4C" w:rsidP="007E571E">
            <w:pPr>
              <w:spacing w:after="200"/>
              <w:jc w:val="center"/>
              <w:rPr>
                <w:b/>
                <w:color w:val="FFFFFF" w:themeColor="background1"/>
              </w:rPr>
            </w:pPr>
            <w:r w:rsidRPr="0083623D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30" w:type="dxa"/>
            <w:shd w:val="clear" w:color="auto" w:fill="013A57" w:themeFill="accent1" w:themeFillShade="BF"/>
            <w:vAlign w:val="center"/>
          </w:tcPr>
          <w:p w14:paraId="704C4048" w14:textId="77777777" w:rsidR="000B2B4C" w:rsidRPr="0083623D" w:rsidRDefault="000B2B4C" w:rsidP="007E571E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proofErr w:type="spellStart"/>
            <w:r w:rsidRPr="0083623D">
              <w:rPr>
                <w:b/>
                <w:color w:val="FFFFFF" w:themeColor="background1"/>
              </w:rPr>
              <w:t>Họ</w:t>
            </w:r>
            <w:proofErr w:type="spellEnd"/>
            <w:r w:rsidRPr="0083623D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83623D">
              <w:rPr>
                <w:b/>
                <w:color w:val="FFFFFF" w:themeColor="background1"/>
              </w:rPr>
              <w:t>và</w:t>
            </w:r>
            <w:proofErr w:type="spellEnd"/>
            <w:r w:rsidRPr="0083623D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83623D">
              <w:rPr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1350" w:type="dxa"/>
            <w:shd w:val="clear" w:color="auto" w:fill="013A57" w:themeFill="accent1" w:themeFillShade="BF"/>
            <w:vAlign w:val="center"/>
          </w:tcPr>
          <w:p w14:paraId="384AFB86" w14:textId="77777777" w:rsidR="000B2B4C" w:rsidRPr="0083623D" w:rsidRDefault="000B2B4C" w:rsidP="007E571E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83623D">
              <w:rPr>
                <w:b/>
                <w:color w:val="FFFFFF" w:themeColor="background1"/>
              </w:rPr>
              <w:t>MSSV</w:t>
            </w:r>
          </w:p>
        </w:tc>
        <w:tc>
          <w:tcPr>
            <w:tcW w:w="5220" w:type="dxa"/>
            <w:shd w:val="clear" w:color="auto" w:fill="013A57" w:themeFill="accent1" w:themeFillShade="BF"/>
            <w:vAlign w:val="center"/>
          </w:tcPr>
          <w:p w14:paraId="2FA016C7" w14:textId="77777777" w:rsidR="000B2B4C" w:rsidRPr="0083623D" w:rsidRDefault="000B2B4C" w:rsidP="007E571E">
            <w:pPr>
              <w:spacing w:after="20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proofErr w:type="spellStart"/>
            <w:r w:rsidRPr="0083623D">
              <w:rPr>
                <w:b/>
                <w:color w:val="FFFFFF" w:themeColor="background1"/>
              </w:rPr>
              <w:t>Nhiệm</w:t>
            </w:r>
            <w:proofErr w:type="spellEnd"/>
            <w:r w:rsidRPr="0083623D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83623D">
              <w:rPr>
                <w:b/>
                <w:color w:val="FFFFFF" w:themeColor="background1"/>
              </w:rPr>
              <w:t>vụ</w:t>
            </w:r>
            <w:proofErr w:type="spellEnd"/>
          </w:p>
        </w:tc>
      </w:tr>
      <w:tr w:rsidR="000B2B4C" w14:paraId="773F6C54" w14:textId="77777777" w:rsidTr="007E5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4AD0B124" w14:textId="77777777" w:rsidR="000B2B4C" w:rsidRPr="004F3B35" w:rsidRDefault="000B2B4C" w:rsidP="007E571E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1</w:t>
            </w:r>
          </w:p>
        </w:tc>
        <w:tc>
          <w:tcPr>
            <w:tcW w:w="3330" w:type="dxa"/>
            <w:vAlign w:val="center"/>
          </w:tcPr>
          <w:p w14:paraId="432884F3" w14:textId="77777777" w:rsidR="000B2B4C" w:rsidRPr="004F3B35" w:rsidRDefault="000B2B4C" w:rsidP="007E571E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Nguyễn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Phúc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Khôi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Nguyên</w:t>
            </w:r>
            <w:proofErr w:type="spellEnd"/>
          </w:p>
        </w:tc>
        <w:tc>
          <w:tcPr>
            <w:tcW w:w="1350" w:type="dxa"/>
            <w:vAlign w:val="center"/>
          </w:tcPr>
          <w:p w14:paraId="04813413" w14:textId="77777777" w:rsidR="000B2B4C" w:rsidRPr="004F3B35" w:rsidRDefault="000B2B4C" w:rsidP="007E571E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</w:t>
            </w:r>
            <w:r>
              <w:rPr>
                <w:b w:val="0"/>
                <w:color w:val="0F0D29" w:themeColor="text1"/>
              </w:rPr>
              <w:t>106</w:t>
            </w:r>
          </w:p>
        </w:tc>
        <w:tc>
          <w:tcPr>
            <w:tcW w:w="5220" w:type="dxa"/>
            <w:vAlign w:val="center"/>
          </w:tcPr>
          <w:p w14:paraId="6BB76F8D" w14:textId="6310CA35" w:rsidR="000B2B4C" w:rsidRPr="00A71E56" w:rsidRDefault="00760DCE" w:rsidP="007E571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phía</w:t>
            </w:r>
            <w:proofErr w:type="spellEnd"/>
            <w:r>
              <w:rPr>
                <w:b w:val="0"/>
                <w:color w:val="0F0D29" w:themeColor="text1"/>
              </w:rPr>
              <w:t xml:space="preserve"> client-proxy, caching, </w:t>
            </w: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luồng</w:t>
            </w:r>
            <w:proofErr w:type="spellEnd"/>
          </w:p>
        </w:tc>
      </w:tr>
      <w:tr w:rsidR="000B2B4C" w14:paraId="2A79B798" w14:textId="77777777" w:rsidTr="007E5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572BD94F" w14:textId="77777777" w:rsidR="000B2B4C" w:rsidRPr="004F3B35" w:rsidRDefault="000B2B4C" w:rsidP="007E571E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2</w:t>
            </w:r>
          </w:p>
        </w:tc>
        <w:tc>
          <w:tcPr>
            <w:tcW w:w="3330" w:type="dxa"/>
            <w:vAlign w:val="center"/>
          </w:tcPr>
          <w:p w14:paraId="483CA336" w14:textId="77777777" w:rsidR="000B2B4C" w:rsidRPr="004F3B35" w:rsidRDefault="000B2B4C" w:rsidP="007E571E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Trịnh Tấn Tài</w:t>
            </w:r>
          </w:p>
        </w:tc>
        <w:tc>
          <w:tcPr>
            <w:tcW w:w="1350" w:type="dxa"/>
            <w:vAlign w:val="center"/>
          </w:tcPr>
          <w:p w14:paraId="594E1D97" w14:textId="77777777" w:rsidR="000B2B4C" w:rsidRPr="004F3B35" w:rsidRDefault="000B2B4C" w:rsidP="007E571E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</w:t>
            </w:r>
            <w:r>
              <w:rPr>
                <w:b w:val="0"/>
                <w:color w:val="0F0D29" w:themeColor="text1"/>
              </w:rPr>
              <w:t>147</w:t>
            </w:r>
          </w:p>
        </w:tc>
        <w:tc>
          <w:tcPr>
            <w:tcW w:w="5220" w:type="dxa"/>
            <w:vAlign w:val="center"/>
          </w:tcPr>
          <w:p w14:paraId="24D214EE" w14:textId="2405FB14" w:rsidR="000B2B4C" w:rsidRPr="00A71E56" w:rsidRDefault="00760DCE" w:rsidP="007E571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phía</w:t>
            </w:r>
            <w:proofErr w:type="spellEnd"/>
            <w:r>
              <w:rPr>
                <w:b w:val="0"/>
                <w:color w:val="0F0D29" w:themeColor="text1"/>
              </w:rPr>
              <w:t xml:space="preserve"> client-proxy, blacklist, quay video.</w:t>
            </w:r>
          </w:p>
        </w:tc>
      </w:tr>
      <w:tr w:rsidR="000B2B4C" w14:paraId="3F778806" w14:textId="77777777" w:rsidTr="007E57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1A85007D" w14:textId="77777777" w:rsidR="000B2B4C" w:rsidRPr="004F3B35" w:rsidRDefault="000B2B4C" w:rsidP="007E571E">
            <w:pPr>
              <w:spacing w:after="200"/>
              <w:jc w:val="center"/>
              <w:rPr>
                <w:color w:val="0F0D29" w:themeColor="text1"/>
              </w:rPr>
            </w:pPr>
            <w:r w:rsidRPr="004F3B35">
              <w:rPr>
                <w:color w:val="0F0D29" w:themeColor="text1"/>
              </w:rPr>
              <w:t>3</w:t>
            </w:r>
          </w:p>
        </w:tc>
        <w:tc>
          <w:tcPr>
            <w:tcW w:w="3330" w:type="dxa"/>
            <w:vAlign w:val="center"/>
          </w:tcPr>
          <w:p w14:paraId="7B706CB6" w14:textId="77777777" w:rsidR="000B2B4C" w:rsidRPr="004F3B35" w:rsidRDefault="000B2B4C" w:rsidP="007E571E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Hà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Duy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Tân</w:t>
            </w:r>
            <w:proofErr w:type="spellEnd"/>
          </w:p>
        </w:tc>
        <w:tc>
          <w:tcPr>
            <w:tcW w:w="1350" w:type="dxa"/>
            <w:vAlign w:val="center"/>
          </w:tcPr>
          <w:p w14:paraId="23076FE4" w14:textId="77777777" w:rsidR="000B2B4C" w:rsidRPr="004F3B35" w:rsidRDefault="000B2B4C" w:rsidP="007E571E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1712148</w:t>
            </w:r>
          </w:p>
        </w:tc>
        <w:tc>
          <w:tcPr>
            <w:tcW w:w="5220" w:type="dxa"/>
            <w:vAlign w:val="center"/>
          </w:tcPr>
          <w:p w14:paraId="6F5C3559" w14:textId="0A88E492" w:rsidR="000B2B4C" w:rsidRPr="00A71E56" w:rsidRDefault="00760DCE" w:rsidP="007E571E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phía</w:t>
            </w:r>
            <w:proofErr w:type="spellEnd"/>
            <w:r>
              <w:rPr>
                <w:b w:val="0"/>
                <w:color w:val="0F0D29" w:themeColor="text1"/>
              </w:rPr>
              <w:t xml:space="preserve"> proxy-remote server, </w:t>
            </w:r>
            <w:proofErr w:type="spellStart"/>
            <w:r>
              <w:rPr>
                <w:b w:val="0"/>
                <w:color w:val="0F0D29" w:themeColor="text1"/>
              </w:rPr>
              <w:t>viết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báo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cáo</w:t>
            </w:r>
            <w:proofErr w:type="spellEnd"/>
            <w:r>
              <w:rPr>
                <w:b w:val="0"/>
                <w:color w:val="0F0D29" w:themeColor="text1"/>
              </w:rPr>
              <w:t xml:space="preserve">, </w:t>
            </w: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luồng</w:t>
            </w:r>
            <w:proofErr w:type="spellEnd"/>
          </w:p>
        </w:tc>
      </w:tr>
      <w:tr w:rsidR="000B2B4C" w14:paraId="1F5A84C2" w14:textId="77777777" w:rsidTr="007E57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vAlign w:val="center"/>
          </w:tcPr>
          <w:p w14:paraId="6A05C4A6" w14:textId="040181C6" w:rsidR="000B2B4C" w:rsidRPr="004F3B35" w:rsidRDefault="00EF7325" w:rsidP="007E571E">
            <w:pPr>
              <w:spacing w:after="200"/>
              <w:jc w:val="center"/>
              <w:rPr>
                <w:color w:val="0F0D29" w:themeColor="text1"/>
              </w:rPr>
            </w:pPr>
            <w:r>
              <w:rPr>
                <w:color w:val="0F0D29" w:themeColor="text1"/>
              </w:rPr>
              <w:t>4</w:t>
            </w:r>
          </w:p>
        </w:tc>
        <w:tc>
          <w:tcPr>
            <w:tcW w:w="3330" w:type="dxa"/>
            <w:vAlign w:val="center"/>
          </w:tcPr>
          <w:p w14:paraId="7A560F8F" w14:textId="77777777" w:rsidR="000B2B4C" w:rsidRPr="004F3B35" w:rsidRDefault="000B2B4C" w:rsidP="007E571E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 w:rsidRPr="004F3B35">
              <w:rPr>
                <w:b w:val="0"/>
                <w:color w:val="0F0D29" w:themeColor="text1"/>
              </w:rPr>
              <w:t>Võ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Trọng</w:t>
            </w:r>
            <w:proofErr w:type="spellEnd"/>
            <w:r w:rsidRPr="004F3B3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4F3B35">
              <w:rPr>
                <w:b w:val="0"/>
                <w:color w:val="0F0D29" w:themeColor="text1"/>
              </w:rPr>
              <w:t>Phúc</w:t>
            </w:r>
            <w:proofErr w:type="spellEnd"/>
          </w:p>
        </w:tc>
        <w:tc>
          <w:tcPr>
            <w:tcW w:w="1350" w:type="dxa"/>
            <w:vAlign w:val="center"/>
          </w:tcPr>
          <w:p w14:paraId="529FD96F" w14:textId="77777777" w:rsidR="000B2B4C" w:rsidRPr="004F3B35" w:rsidRDefault="000B2B4C" w:rsidP="007E571E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r w:rsidRPr="004F3B35">
              <w:rPr>
                <w:b w:val="0"/>
                <w:color w:val="0F0D29" w:themeColor="text1"/>
              </w:rPr>
              <w:t>1712126</w:t>
            </w:r>
          </w:p>
        </w:tc>
        <w:tc>
          <w:tcPr>
            <w:tcW w:w="5220" w:type="dxa"/>
            <w:vAlign w:val="center"/>
          </w:tcPr>
          <w:p w14:paraId="59655429" w14:textId="09049BDA" w:rsidR="000B2B4C" w:rsidRPr="00A71E56" w:rsidRDefault="00760DCE" w:rsidP="007E571E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F0D29" w:themeColor="text1"/>
              </w:rPr>
            </w:pP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phía</w:t>
            </w:r>
            <w:proofErr w:type="spellEnd"/>
            <w:r>
              <w:rPr>
                <w:b w:val="0"/>
                <w:color w:val="0F0D29" w:themeColor="text1"/>
              </w:rPr>
              <w:t xml:space="preserve"> proxy-remote server, caching, </w:t>
            </w:r>
            <w:proofErr w:type="spellStart"/>
            <w:r>
              <w:rPr>
                <w:b w:val="0"/>
                <w:color w:val="0F0D29" w:themeColor="text1"/>
              </w:rPr>
              <w:t>xử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lí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>
              <w:rPr>
                <w:b w:val="0"/>
                <w:color w:val="0F0D29" w:themeColor="text1"/>
              </w:rPr>
              <w:t>luồng</w:t>
            </w:r>
            <w:proofErr w:type="spellEnd"/>
          </w:p>
        </w:tc>
      </w:tr>
    </w:tbl>
    <w:p w14:paraId="6EA3D479" w14:textId="77777777" w:rsidR="000B2B4C" w:rsidRDefault="000B2B4C" w:rsidP="000B2B4C">
      <w:pPr>
        <w:spacing w:after="200"/>
      </w:pPr>
    </w:p>
    <w:p w14:paraId="1E1B2989" w14:textId="77777777" w:rsidR="000B2B4C" w:rsidRDefault="000B2B4C" w:rsidP="000B2B4C">
      <w:pPr>
        <w:spacing w:after="200"/>
      </w:pPr>
    </w:p>
    <w:p w14:paraId="13151EC0" w14:textId="77777777" w:rsidR="000B2B4C" w:rsidRDefault="000B2B4C" w:rsidP="000B2B4C">
      <w:pPr>
        <w:spacing w:after="200"/>
      </w:pPr>
    </w:p>
    <w:p w14:paraId="2C496526" w14:textId="77777777" w:rsidR="000B2B4C" w:rsidRDefault="000B2B4C" w:rsidP="000B2B4C">
      <w:pPr>
        <w:spacing w:after="200"/>
      </w:pPr>
    </w:p>
    <w:p w14:paraId="16BA1B87" w14:textId="77777777" w:rsidR="000B2B4C" w:rsidRDefault="000B2B4C" w:rsidP="000B2B4C">
      <w:pPr>
        <w:spacing w:after="200"/>
      </w:pPr>
    </w:p>
    <w:p w14:paraId="7CBED0C6" w14:textId="77777777" w:rsidR="000B2B4C" w:rsidRDefault="000B2B4C" w:rsidP="000B2B4C">
      <w:pPr>
        <w:spacing w:after="200"/>
      </w:pPr>
    </w:p>
    <w:p w14:paraId="3F5C27C0" w14:textId="77777777" w:rsidR="000B2B4C" w:rsidRDefault="000B2B4C" w:rsidP="000B2B4C">
      <w:pPr>
        <w:spacing w:after="200"/>
      </w:pPr>
    </w:p>
    <w:p w14:paraId="4D6DD946" w14:textId="77777777" w:rsidR="000B2B4C" w:rsidRDefault="000B2B4C" w:rsidP="000B2B4C">
      <w:pPr>
        <w:spacing w:after="200"/>
      </w:pPr>
    </w:p>
    <w:p w14:paraId="0A353B2F" w14:textId="77777777" w:rsidR="000B2B4C" w:rsidRDefault="000B2B4C" w:rsidP="000B2B4C">
      <w:pPr>
        <w:spacing w:after="200"/>
      </w:pPr>
    </w:p>
    <w:p w14:paraId="372C2B01" w14:textId="77777777" w:rsidR="000B2B4C" w:rsidRDefault="000B2B4C" w:rsidP="000B2B4C">
      <w:pPr>
        <w:spacing w:after="200"/>
      </w:pPr>
    </w:p>
    <w:p w14:paraId="347A904B" w14:textId="77777777" w:rsidR="000B2B4C" w:rsidRDefault="000B2B4C" w:rsidP="000B2B4C">
      <w:pPr>
        <w:spacing w:after="200"/>
      </w:pPr>
    </w:p>
    <w:p w14:paraId="5CFE594C" w14:textId="00478D0F" w:rsidR="000B2B4C" w:rsidRDefault="000B2B4C" w:rsidP="000B2B4C">
      <w:pPr>
        <w:spacing w:after="200"/>
      </w:pPr>
    </w:p>
    <w:p w14:paraId="53FB1FDC" w14:textId="64022997" w:rsidR="00EF7325" w:rsidRDefault="00EF7325" w:rsidP="000B2B4C">
      <w:pPr>
        <w:spacing w:after="200"/>
      </w:pPr>
    </w:p>
    <w:p w14:paraId="420278F2" w14:textId="42604200" w:rsidR="00EF7325" w:rsidRDefault="00EF7325" w:rsidP="000B2B4C">
      <w:pPr>
        <w:spacing w:after="200"/>
      </w:pPr>
    </w:p>
    <w:p w14:paraId="24B4A076" w14:textId="3281702F" w:rsidR="000B2B4C" w:rsidRDefault="00C657B3" w:rsidP="000B2B4C">
      <w:pPr>
        <w:spacing w:after="200"/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C3145F" wp14:editId="6E300C2D">
                <wp:simplePos x="0" y="0"/>
                <wp:positionH relativeFrom="margin">
                  <wp:posOffset>-581025</wp:posOffset>
                </wp:positionH>
                <wp:positionV relativeFrom="paragraph">
                  <wp:posOffset>219710</wp:posOffset>
                </wp:positionV>
                <wp:extent cx="581025" cy="619125"/>
                <wp:effectExtent l="0" t="0" r="28575" b="28575"/>
                <wp:wrapNone/>
                <wp:docPr id="28" name="Diamon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7DBF1" w14:textId="013B454E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3145F" id="Diamond 28" o:spid="_x0000_s1027" type="#_x0000_t4" style="position:absolute;margin-left:-45.75pt;margin-top:17.3pt;width:45.75pt;height:48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" fillcolor="#024f75 [3204]" strokecolor="#012639 [1604]" strokeweight="2pt">
                <v:textbox>
                  <w:txbxContent>
                    <w:p w14:paraId="5C37DBF1" w14:textId="013B454E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7C9F44" w14:textId="1C7AEA76" w:rsidR="000B2B4C" w:rsidRDefault="000B2B4C" w:rsidP="000B2B4C">
      <w:pPr>
        <w:rPr>
          <w:sz w:val="36"/>
        </w:rPr>
      </w:pPr>
      <w:r>
        <w:rPr>
          <w:sz w:val="40"/>
        </w:rPr>
        <w:t xml:space="preserve"> </w:t>
      </w:r>
      <w:r w:rsidR="000C47B2">
        <w:rPr>
          <w:sz w:val="40"/>
        </w:rPr>
        <w:t>BẢNG ĐÁNH GIÁ MỨC ĐỘ HOÀN THÀNH</w:t>
      </w:r>
    </w:p>
    <w:p w14:paraId="07F6C9B9" w14:textId="77777777" w:rsidR="000B2B4C" w:rsidRDefault="000B2B4C" w:rsidP="000B2B4C">
      <w:pPr>
        <w:rPr>
          <w:sz w:val="36"/>
        </w:rPr>
      </w:pPr>
    </w:p>
    <w:p w14:paraId="21A585C4" w14:textId="77777777" w:rsidR="000B2B4C" w:rsidRPr="0016219F" w:rsidRDefault="000B2B4C" w:rsidP="000B2B4C">
      <w:pPr>
        <w:rPr>
          <w:sz w:val="36"/>
        </w:rPr>
      </w:pPr>
    </w:p>
    <w:tbl>
      <w:tblPr>
        <w:tblStyle w:val="TableGrid"/>
        <w:tblW w:w="10435" w:type="dxa"/>
        <w:shd w:val="clear" w:color="auto" w:fill="013A57" w:themeFill="accent1" w:themeFillShade="BF"/>
        <w:tblLook w:val="04A0" w:firstRow="1" w:lastRow="0" w:firstColumn="1" w:lastColumn="0" w:noHBand="0" w:noVBand="1"/>
      </w:tblPr>
      <w:tblGrid>
        <w:gridCol w:w="626"/>
        <w:gridCol w:w="8189"/>
        <w:gridCol w:w="1620"/>
      </w:tblGrid>
      <w:tr w:rsidR="000B2B4C" w14:paraId="0EE4FE77" w14:textId="77777777" w:rsidTr="0076514B">
        <w:trPr>
          <w:trHeight w:val="458"/>
        </w:trPr>
        <w:tc>
          <w:tcPr>
            <w:tcW w:w="626" w:type="dxa"/>
            <w:tcBorders>
              <w:bottom w:val="single" w:sz="4" w:space="0" w:color="auto"/>
            </w:tcBorders>
            <w:shd w:val="clear" w:color="auto" w:fill="013A57" w:themeFill="accent1" w:themeFillShade="BF"/>
          </w:tcPr>
          <w:p w14:paraId="66097596" w14:textId="77777777" w:rsidR="000B2B4C" w:rsidRPr="0076514B" w:rsidRDefault="000B2B4C" w:rsidP="007E571E">
            <w:pPr>
              <w:jc w:val="center"/>
              <w:rPr>
                <w:color w:val="FFFFFF" w:themeColor="background1"/>
              </w:rPr>
            </w:pPr>
            <w:bookmarkStart w:id="2" w:name="_Hlk10835582"/>
            <w:r w:rsidRPr="0076514B">
              <w:rPr>
                <w:color w:val="FFFFFF" w:themeColor="background1"/>
              </w:rPr>
              <w:t>STT</w:t>
            </w:r>
          </w:p>
        </w:tc>
        <w:tc>
          <w:tcPr>
            <w:tcW w:w="8189" w:type="dxa"/>
            <w:tcBorders>
              <w:bottom w:val="single" w:sz="4" w:space="0" w:color="auto"/>
            </w:tcBorders>
            <w:shd w:val="clear" w:color="auto" w:fill="013A57" w:themeFill="accent1" w:themeFillShade="BF"/>
          </w:tcPr>
          <w:p w14:paraId="13F0DCFA" w14:textId="7FF31327" w:rsidR="000B2B4C" w:rsidRPr="0076514B" w:rsidRDefault="0076514B" w:rsidP="0076514B">
            <w:pPr>
              <w:tabs>
                <w:tab w:val="center" w:pos="3986"/>
              </w:tabs>
              <w:rPr>
                <w:color w:val="FFFFFF" w:themeColor="background1"/>
              </w:rPr>
            </w:pPr>
            <w:r w:rsidRPr="0076514B">
              <w:rPr>
                <w:color w:val="FFFFFF" w:themeColor="background1"/>
              </w:rPr>
              <w:tab/>
            </w:r>
            <w:proofErr w:type="spellStart"/>
            <w:r w:rsidR="000B2B4C" w:rsidRPr="0076514B">
              <w:rPr>
                <w:color w:val="FFFFFF" w:themeColor="background1"/>
              </w:rPr>
              <w:t>Yêu</w:t>
            </w:r>
            <w:proofErr w:type="spellEnd"/>
            <w:r w:rsidR="000B2B4C" w:rsidRPr="0076514B">
              <w:rPr>
                <w:color w:val="FFFFFF" w:themeColor="background1"/>
              </w:rPr>
              <w:t xml:space="preserve"> </w:t>
            </w:r>
            <w:proofErr w:type="spellStart"/>
            <w:r w:rsidR="000B2B4C" w:rsidRPr="0076514B">
              <w:rPr>
                <w:color w:val="FFFFFF" w:themeColor="background1"/>
              </w:rPr>
              <w:t>cầu</w:t>
            </w:r>
            <w:proofErr w:type="spellEnd"/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auto" w:fill="013A57" w:themeFill="accent1" w:themeFillShade="BF"/>
          </w:tcPr>
          <w:p w14:paraId="1A5A225D" w14:textId="77777777" w:rsidR="000B2B4C" w:rsidRPr="0076514B" w:rsidRDefault="000B2B4C" w:rsidP="007E571E">
            <w:pPr>
              <w:jc w:val="center"/>
              <w:rPr>
                <w:color w:val="FFFFFF" w:themeColor="background1"/>
              </w:rPr>
            </w:pPr>
            <w:proofErr w:type="spellStart"/>
            <w:r w:rsidRPr="0076514B">
              <w:rPr>
                <w:color w:val="FFFFFF" w:themeColor="background1"/>
              </w:rPr>
              <w:t>Đánh</w:t>
            </w:r>
            <w:proofErr w:type="spellEnd"/>
            <w:r w:rsidRPr="0076514B">
              <w:rPr>
                <w:color w:val="FFFFFF" w:themeColor="background1"/>
              </w:rPr>
              <w:t xml:space="preserve"> </w:t>
            </w:r>
            <w:proofErr w:type="spellStart"/>
            <w:r w:rsidRPr="0076514B">
              <w:rPr>
                <w:color w:val="FFFFFF" w:themeColor="background1"/>
              </w:rPr>
              <w:t>giá</w:t>
            </w:r>
            <w:proofErr w:type="spellEnd"/>
          </w:p>
        </w:tc>
      </w:tr>
    </w:tbl>
    <w:p w14:paraId="0202C2F2" w14:textId="77777777" w:rsidR="000B2B4C" w:rsidRDefault="000B2B4C" w:rsidP="000B2B4C"/>
    <w:tbl>
      <w:tblPr>
        <w:tblStyle w:val="TableGrid"/>
        <w:tblW w:w="10344" w:type="dxa"/>
        <w:tblLook w:val="04A0" w:firstRow="1" w:lastRow="0" w:firstColumn="1" w:lastColumn="0" w:noHBand="0" w:noVBand="1"/>
      </w:tblPr>
      <w:tblGrid>
        <w:gridCol w:w="634"/>
        <w:gridCol w:w="8428"/>
        <w:gridCol w:w="1282"/>
      </w:tblGrid>
      <w:tr w:rsidR="000B2B4C" w:rsidRPr="00146DFB" w14:paraId="3EDF9DEC" w14:textId="77777777" w:rsidTr="00EF7325">
        <w:trPr>
          <w:trHeight w:val="792"/>
        </w:trPr>
        <w:tc>
          <w:tcPr>
            <w:tcW w:w="634" w:type="dxa"/>
          </w:tcPr>
          <w:p w14:paraId="671A944D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1</w:t>
            </w:r>
          </w:p>
        </w:tc>
        <w:tc>
          <w:tcPr>
            <w:tcW w:w="8428" w:type="dxa"/>
          </w:tcPr>
          <w:p w14:paraId="01B846D6" w14:textId="714CBEC4" w:rsidR="000B2B4C" w:rsidRPr="00146DFB" w:rsidRDefault="00EF7325" w:rsidP="007E571E">
            <w:pPr>
              <w:rPr>
                <w:b w:val="0"/>
                <w:color w:val="0F0D29" w:themeColor="text1"/>
              </w:rPr>
            </w:pPr>
            <w:proofErr w:type="spellStart"/>
            <w:r w:rsidRPr="00EF7325">
              <w:rPr>
                <w:b w:val="0"/>
                <w:color w:val="0F0D29" w:themeColor="text1"/>
              </w:rPr>
              <w:t>Hỗ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trợ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HTTP 1.0 </w:t>
            </w:r>
            <w:proofErr w:type="spellStart"/>
            <w:r w:rsidRPr="00EF7325">
              <w:rPr>
                <w:b w:val="0"/>
                <w:color w:val="0F0D29" w:themeColor="text1"/>
              </w:rPr>
              <w:t>và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HTTP 1.1</w:t>
            </w:r>
          </w:p>
        </w:tc>
        <w:tc>
          <w:tcPr>
            <w:tcW w:w="1282" w:type="dxa"/>
          </w:tcPr>
          <w:p w14:paraId="158232B2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64AD9C0" w14:textId="77777777" w:rsidTr="0088206A">
        <w:trPr>
          <w:trHeight w:val="800"/>
        </w:trPr>
        <w:tc>
          <w:tcPr>
            <w:tcW w:w="634" w:type="dxa"/>
          </w:tcPr>
          <w:p w14:paraId="23BA4D9D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2</w:t>
            </w:r>
          </w:p>
        </w:tc>
        <w:tc>
          <w:tcPr>
            <w:tcW w:w="8428" w:type="dxa"/>
          </w:tcPr>
          <w:p w14:paraId="3D404292" w14:textId="7BEC57D8" w:rsidR="000B2B4C" w:rsidRPr="00146DFB" w:rsidRDefault="00EF7325" w:rsidP="00EF7325">
            <w:pPr>
              <w:rPr>
                <w:b w:val="0"/>
                <w:color w:val="0F0D29" w:themeColor="text1"/>
              </w:rPr>
            </w:pPr>
            <w:proofErr w:type="spellStart"/>
            <w:r w:rsidRPr="00EF7325">
              <w:rPr>
                <w:b w:val="0"/>
                <w:color w:val="0F0D29" w:themeColor="text1"/>
              </w:rPr>
              <w:t>Chương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trình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cho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phép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Client </w:t>
            </w:r>
            <w:proofErr w:type="spellStart"/>
            <w:r w:rsidRPr="00EF7325">
              <w:rPr>
                <w:b w:val="0"/>
                <w:color w:val="0F0D29" w:themeColor="text1"/>
              </w:rPr>
              <w:t>truy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cập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website </w:t>
            </w:r>
            <w:proofErr w:type="spellStart"/>
            <w:r w:rsidRPr="00EF7325">
              <w:rPr>
                <w:b w:val="0"/>
                <w:color w:val="0F0D29" w:themeColor="text1"/>
              </w:rPr>
              <w:t>thông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qua Proxy Server (</w:t>
            </w:r>
            <w:proofErr w:type="gramStart"/>
            <w:r w:rsidRPr="00EF7325">
              <w:rPr>
                <w:b w:val="0"/>
                <w:color w:val="0F0D29" w:themeColor="text1"/>
              </w:rPr>
              <w:t>GET,POST</w:t>
            </w:r>
            <w:proofErr w:type="gramEnd"/>
            <w:r w:rsidRPr="00EF7325">
              <w:rPr>
                <w:b w:val="0"/>
                <w:color w:val="0F0D29" w:themeColor="text1"/>
              </w:rPr>
              <w:t>)</w:t>
            </w:r>
          </w:p>
        </w:tc>
        <w:tc>
          <w:tcPr>
            <w:tcW w:w="1282" w:type="dxa"/>
          </w:tcPr>
          <w:p w14:paraId="6546C044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1B4C5F16" w14:textId="77777777" w:rsidTr="00EF7325">
        <w:trPr>
          <w:trHeight w:val="792"/>
        </w:trPr>
        <w:tc>
          <w:tcPr>
            <w:tcW w:w="634" w:type="dxa"/>
          </w:tcPr>
          <w:p w14:paraId="60908DEA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3</w:t>
            </w:r>
          </w:p>
        </w:tc>
        <w:tc>
          <w:tcPr>
            <w:tcW w:w="8428" w:type="dxa"/>
          </w:tcPr>
          <w:p w14:paraId="24A12AD1" w14:textId="72977B2D" w:rsidR="000B2B4C" w:rsidRPr="00146DFB" w:rsidRDefault="00EF7325" w:rsidP="007E571E">
            <w:pPr>
              <w:rPr>
                <w:b w:val="0"/>
                <w:color w:val="0F0D29" w:themeColor="text1"/>
              </w:rPr>
            </w:pPr>
            <w:proofErr w:type="spellStart"/>
            <w:r w:rsidRPr="00EF7325">
              <w:rPr>
                <w:b w:val="0"/>
                <w:color w:val="0F0D29" w:themeColor="text1"/>
              </w:rPr>
              <w:t>Chương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trình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chỉ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cần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hỗ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trợ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http, </w:t>
            </w:r>
            <w:proofErr w:type="spellStart"/>
            <w:r w:rsidRPr="00EF7325">
              <w:rPr>
                <w:b w:val="0"/>
                <w:color w:val="0F0D29" w:themeColor="text1"/>
              </w:rPr>
              <w:t>không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cần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https</w:t>
            </w:r>
          </w:p>
        </w:tc>
        <w:tc>
          <w:tcPr>
            <w:tcW w:w="1282" w:type="dxa"/>
          </w:tcPr>
          <w:p w14:paraId="55F4617A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EF6A6CD" w14:textId="77777777" w:rsidTr="00EF7325">
        <w:trPr>
          <w:trHeight w:val="762"/>
        </w:trPr>
        <w:tc>
          <w:tcPr>
            <w:tcW w:w="634" w:type="dxa"/>
          </w:tcPr>
          <w:p w14:paraId="5BE899B2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4</w:t>
            </w:r>
          </w:p>
        </w:tc>
        <w:tc>
          <w:tcPr>
            <w:tcW w:w="8428" w:type="dxa"/>
          </w:tcPr>
          <w:p w14:paraId="055D1F2E" w14:textId="559A3824" w:rsidR="000B2B4C" w:rsidRPr="00146DFB" w:rsidRDefault="00EF7325" w:rsidP="007E571E">
            <w:pPr>
              <w:rPr>
                <w:b w:val="0"/>
                <w:color w:val="0F0D29" w:themeColor="text1"/>
              </w:rPr>
            </w:pPr>
            <w:r w:rsidRPr="00EF7325">
              <w:rPr>
                <w:b w:val="0"/>
                <w:color w:val="0F0D29" w:themeColor="text1"/>
              </w:rPr>
              <w:t xml:space="preserve">Proxy Server </w:t>
            </w:r>
            <w:proofErr w:type="spellStart"/>
            <w:r w:rsidRPr="00EF7325">
              <w:rPr>
                <w:b w:val="0"/>
                <w:color w:val="0F0D29" w:themeColor="text1"/>
              </w:rPr>
              <w:t>phải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xử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lý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đồng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thời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được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các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request </w:t>
            </w:r>
            <w:proofErr w:type="spellStart"/>
            <w:r w:rsidRPr="00EF7325">
              <w:rPr>
                <w:b w:val="0"/>
                <w:color w:val="0F0D29" w:themeColor="text1"/>
              </w:rPr>
              <w:t>từ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client.</w:t>
            </w:r>
          </w:p>
        </w:tc>
        <w:tc>
          <w:tcPr>
            <w:tcW w:w="1282" w:type="dxa"/>
          </w:tcPr>
          <w:p w14:paraId="6081CF32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6B87B94D" w14:textId="77777777" w:rsidTr="00EF7325">
        <w:trPr>
          <w:trHeight w:val="792"/>
        </w:trPr>
        <w:tc>
          <w:tcPr>
            <w:tcW w:w="634" w:type="dxa"/>
          </w:tcPr>
          <w:p w14:paraId="0769E70F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5</w:t>
            </w:r>
          </w:p>
        </w:tc>
        <w:tc>
          <w:tcPr>
            <w:tcW w:w="8428" w:type="dxa"/>
          </w:tcPr>
          <w:p w14:paraId="04D1E32D" w14:textId="5DA013E2" w:rsidR="000B2B4C" w:rsidRPr="00146DFB" w:rsidRDefault="00EF7325" w:rsidP="00EF7325">
            <w:pPr>
              <w:rPr>
                <w:b w:val="0"/>
                <w:color w:val="0F0D29" w:themeColor="text1"/>
              </w:rPr>
            </w:pPr>
            <w:r w:rsidRPr="00EF7325">
              <w:rPr>
                <w:b w:val="0"/>
                <w:color w:val="0F0D29" w:themeColor="text1"/>
              </w:rPr>
              <w:t xml:space="preserve">Proxy Server </w:t>
            </w:r>
            <w:proofErr w:type="spellStart"/>
            <w:r w:rsidRPr="00EF7325">
              <w:rPr>
                <w:b w:val="0"/>
                <w:color w:val="0F0D29" w:themeColor="text1"/>
              </w:rPr>
              <w:t>sẽ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chạy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trên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port 8888</w:t>
            </w:r>
          </w:p>
        </w:tc>
        <w:tc>
          <w:tcPr>
            <w:tcW w:w="1282" w:type="dxa"/>
          </w:tcPr>
          <w:p w14:paraId="0304D5B9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25273587" w14:textId="77777777" w:rsidTr="0088206A">
        <w:trPr>
          <w:trHeight w:val="1268"/>
        </w:trPr>
        <w:tc>
          <w:tcPr>
            <w:tcW w:w="634" w:type="dxa"/>
          </w:tcPr>
          <w:p w14:paraId="50DCA76D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6</w:t>
            </w:r>
          </w:p>
        </w:tc>
        <w:tc>
          <w:tcPr>
            <w:tcW w:w="8428" w:type="dxa"/>
          </w:tcPr>
          <w:p w14:paraId="3C0FD318" w14:textId="404036F5" w:rsidR="000B2B4C" w:rsidRPr="00146DFB" w:rsidRDefault="00EF7325" w:rsidP="00EF7325">
            <w:pPr>
              <w:rPr>
                <w:b w:val="0"/>
                <w:color w:val="0F0D29" w:themeColor="text1"/>
              </w:rPr>
            </w:pPr>
            <w:r w:rsidRPr="00EF7325">
              <w:rPr>
                <w:b w:val="0"/>
                <w:color w:val="0F0D29" w:themeColor="text1"/>
              </w:rPr>
              <w:t xml:space="preserve">Proxy Server </w:t>
            </w:r>
            <w:proofErr w:type="spellStart"/>
            <w:r w:rsidRPr="00EF7325">
              <w:rPr>
                <w:b w:val="0"/>
                <w:color w:val="0F0D29" w:themeColor="text1"/>
              </w:rPr>
              <w:t>cấu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hình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1 file </w:t>
            </w:r>
            <w:proofErr w:type="spellStart"/>
            <w:r w:rsidRPr="00EF7325">
              <w:rPr>
                <w:b w:val="0"/>
                <w:color w:val="0F0D29" w:themeColor="text1"/>
              </w:rPr>
              <w:t>blacklist.conf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, </w:t>
            </w:r>
            <w:proofErr w:type="spellStart"/>
            <w:r w:rsidRPr="00EF7325">
              <w:rPr>
                <w:b w:val="0"/>
                <w:color w:val="0F0D29" w:themeColor="text1"/>
              </w:rPr>
              <w:t>mỗi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dòng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chứa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các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domain website</w:t>
            </w:r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cấm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Client </w:t>
            </w:r>
            <w:proofErr w:type="spellStart"/>
            <w:r w:rsidRPr="00EF7325">
              <w:rPr>
                <w:b w:val="0"/>
                <w:color w:val="0F0D29" w:themeColor="text1"/>
              </w:rPr>
              <w:t>truy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cập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. Proxy Server </w:t>
            </w:r>
            <w:proofErr w:type="spellStart"/>
            <w:r w:rsidRPr="00EF7325">
              <w:rPr>
                <w:b w:val="0"/>
                <w:color w:val="0F0D29" w:themeColor="text1"/>
              </w:rPr>
              <w:t>phải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chặn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tất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cả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các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truy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cập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trùng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với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các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r w:rsidRPr="00EF7325">
              <w:rPr>
                <w:b w:val="0"/>
                <w:color w:val="0F0D29" w:themeColor="text1"/>
              </w:rPr>
              <w:t xml:space="preserve">domain </w:t>
            </w:r>
            <w:proofErr w:type="spellStart"/>
            <w:r w:rsidRPr="00EF7325">
              <w:rPr>
                <w:b w:val="0"/>
                <w:color w:val="0F0D29" w:themeColor="text1"/>
              </w:rPr>
              <w:t>trong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file.</w:t>
            </w:r>
          </w:p>
        </w:tc>
        <w:tc>
          <w:tcPr>
            <w:tcW w:w="1282" w:type="dxa"/>
          </w:tcPr>
          <w:p w14:paraId="46221909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tr w:rsidR="000B2B4C" w:rsidRPr="00146DFB" w14:paraId="091BADEC" w14:textId="77777777" w:rsidTr="00EF7325">
        <w:trPr>
          <w:trHeight w:val="1372"/>
        </w:trPr>
        <w:tc>
          <w:tcPr>
            <w:tcW w:w="634" w:type="dxa"/>
          </w:tcPr>
          <w:p w14:paraId="6C3D4BEA" w14:textId="77777777" w:rsidR="000B2B4C" w:rsidRPr="00146DFB" w:rsidRDefault="000B2B4C" w:rsidP="007E571E">
            <w:pPr>
              <w:jc w:val="center"/>
              <w:rPr>
                <w:b w:val="0"/>
                <w:color w:val="0F0D29" w:themeColor="text1"/>
                <w:sz w:val="32"/>
              </w:rPr>
            </w:pPr>
            <w:r w:rsidRPr="00146DFB">
              <w:rPr>
                <w:b w:val="0"/>
                <w:color w:val="0F0D29" w:themeColor="text1"/>
                <w:sz w:val="32"/>
              </w:rPr>
              <w:t>7</w:t>
            </w:r>
          </w:p>
        </w:tc>
        <w:tc>
          <w:tcPr>
            <w:tcW w:w="8428" w:type="dxa"/>
          </w:tcPr>
          <w:p w14:paraId="069641FA" w14:textId="6113578D" w:rsidR="000B2B4C" w:rsidRPr="00146DFB" w:rsidRDefault="00EF7325" w:rsidP="00EF7325">
            <w:pPr>
              <w:rPr>
                <w:b w:val="0"/>
                <w:color w:val="0F0D29" w:themeColor="text1"/>
              </w:rPr>
            </w:pPr>
            <w:r w:rsidRPr="00EF7325">
              <w:rPr>
                <w:b w:val="0"/>
                <w:color w:val="0F0D29" w:themeColor="text1"/>
              </w:rPr>
              <w:t xml:space="preserve">Proxy Server </w:t>
            </w:r>
            <w:proofErr w:type="spellStart"/>
            <w:r w:rsidRPr="00EF7325">
              <w:rPr>
                <w:b w:val="0"/>
                <w:color w:val="0F0D29" w:themeColor="text1"/>
              </w:rPr>
              <w:t>có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chức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năng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caching </w:t>
            </w:r>
            <w:proofErr w:type="spellStart"/>
            <w:r w:rsidRPr="00EF7325">
              <w:rPr>
                <w:b w:val="0"/>
                <w:color w:val="0F0D29" w:themeColor="text1"/>
              </w:rPr>
              <w:t>lại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những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nội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dung </w:t>
            </w:r>
            <w:proofErr w:type="spellStart"/>
            <w:r w:rsidRPr="00EF7325">
              <w:rPr>
                <w:b w:val="0"/>
                <w:color w:val="0F0D29" w:themeColor="text1"/>
              </w:rPr>
              <w:t>của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trang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web, </w:t>
            </w:r>
            <w:proofErr w:type="spellStart"/>
            <w:r w:rsidRPr="00EF7325">
              <w:rPr>
                <w:b w:val="0"/>
                <w:color w:val="0F0D29" w:themeColor="text1"/>
              </w:rPr>
              <w:t>để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phục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vụ</w:t>
            </w:r>
            <w:proofErr w:type="spellEnd"/>
            <w:r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cho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Client </w:t>
            </w:r>
            <w:proofErr w:type="spellStart"/>
            <w:r w:rsidRPr="00EF7325">
              <w:rPr>
                <w:b w:val="0"/>
                <w:color w:val="0F0D29" w:themeColor="text1"/>
              </w:rPr>
              <w:t>khác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nhanh</w:t>
            </w:r>
            <w:proofErr w:type="spellEnd"/>
            <w:r w:rsidRPr="00EF7325">
              <w:rPr>
                <w:b w:val="0"/>
                <w:color w:val="0F0D29" w:themeColor="text1"/>
              </w:rPr>
              <w:t xml:space="preserve"> </w:t>
            </w:r>
            <w:proofErr w:type="spellStart"/>
            <w:r w:rsidRPr="00EF7325">
              <w:rPr>
                <w:b w:val="0"/>
                <w:color w:val="0F0D29" w:themeColor="text1"/>
              </w:rPr>
              <w:t>hơn</w:t>
            </w:r>
            <w:proofErr w:type="spellEnd"/>
          </w:p>
        </w:tc>
        <w:tc>
          <w:tcPr>
            <w:tcW w:w="1282" w:type="dxa"/>
          </w:tcPr>
          <w:p w14:paraId="4D6DD1EF" w14:textId="77777777" w:rsidR="000B2B4C" w:rsidRPr="00146DFB" w:rsidRDefault="000B2B4C" w:rsidP="007E571E">
            <w:pPr>
              <w:jc w:val="right"/>
              <w:rPr>
                <w:b w:val="0"/>
                <w:color w:val="0F0D29" w:themeColor="text1"/>
                <w:sz w:val="32"/>
              </w:rPr>
            </w:pPr>
            <w:r>
              <w:rPr>
                <w:b w:val="0"/>
                <w:color w:val="0F0D29" w:themeColor="text1"/>
              </w:rPr>
              <w:t>100</w:t>
            </w:r>
            <w:r w:rsidRPr="00146DFB">
              <w:rPr>
                <w:b w:val="0"/>
                <w:color w:val="0F0D29" w:themeColor="text1"/>
              </w:rPr>
              <w:t>/100</w:t>
            </w:r>
          </w:p>
        </w:tc>
      </w:tr>
      <w:bookmarkEnd w:id="2"/>
    </w:tbl>
    <w:p w14:paraId="12244947" w14:textId="77777777" w:rsidR="000B2B4C" w:rsidRPr="00146DFB" w:rsidRDefault="000B2B4C" w:rsidP="000B2B4C">
      <w:pPr>
        <w:rPr>
          <w:sz w:val="32"/>
        </w:rPr>
      </w:pPr>
    </w:p>
    <w:p w14:paraId="1F632EF4" w14:textId="3E129CF5" w:rsidR="000B2B4C" w:rsidRDefault="000B2B4C" w:rsidP="000B2B4C"/>
    <w:p w14:paraId="6B1C2996" w14:textId="32743D61" w:rsidR="00EF7325" w:rsidRDefault="00EF7325" w:rsidP="000B2B4C"/>
    <w:p w14:paraId="30637CA5" w14:textId="73B18793" w:rsidR="00EF7325" w:rsidRDefault="00EF7325" w:rsidP="000B2B4C"/>
    <w:p w14:paraId="7CAB1719" w14:textId="4AA20E4C" w:rsidR="00EF7325" w:rsidRDefault="00EF7325" w:rsidP="000B2B4C"/>
    <w:p w14:paraId="460B48F5" w14:textId="39FAC68E" w:rsidR="00EF7325" w:rsidRDefault="00EF7325" w:rsidP="000B2B4C"/>
    <w:p w14:paraId="35279482" w14:textId="4A792162" w:rsidR="00F71CA7" w:rsidRDefault="00F71CA7" w:rsidP="000B2B4C">
      <w:pPr>
        <w:spacing w:after="200"/>
      </w:pPr>
    </w:p>
    <w:p w14:paraId="2402847F" w14:textId="61F35F02" w:rsidR="00F71CA7" w:rsidRDefault="00F71CA7" w:rsidP="000B2B4C">
      <w:pPr>
        <w:spacing w:after="200"/>
      </w:pPr>
    </w:p>
    <w:p w14:paraId="5090AF09" w14:textId="4AFFED66" w:rsidR="0088206A" w:rsidRDefault="00C657B3" w:rsidP="000B2B4C">
      <w:pPr>
        <w:spacing w:after="200"/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4BD3548" wp14:editId="6B5704CA">
                <wp:simplePos x="0" y="0"/>
                <wp:positionH relativeFrom="leftMargin">
                  <wp:align>right</wp:align>
                </wp:positionH>
                <wp:positionV relativeFrom="paragraph">
                  <wp:posOffset>262255</wp:posOffset>
                </wp:positionV>
                <wp:extent cx="581025" cy="638175"/>
                <wp:effectExtent l="0" t="0" r="28575" b="28575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0DE97" w14:textId="3C8B5D42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3548" id="Diamond 30" o:spid="_x0000_s1028" type="#_x0000_t4" style="position:absolute;margin-left:-5.45pt;margin-top:20.65pt;width:45.75pt;height:50.25pt;z-index:2517094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" fillcolor="#024f75 [3204]" strokecolor="#012639 [1604]" strokeweight="2pt">
                <v:textbox>
                  <w:txbxContent>
                    <w:p w14:paraId="6BF0DE97" w14:textId="3C8B5D42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797055" w14:textId="27235F27" w:rsidR="000B2B4C" w:rsidRPr="00C26191" w:rsidRDefault="000B2B4C" w:rsidP="000B2B4C">
      <w:pPr>
        <w:spacing w:after="200"/>
        <w:rPr>
          <w:sz w:val="40"/>
        </w:rPr>
      </w:pPr>
      <w:r>
        <w:rPr>
          <w:sz w:val="40"/>
        </w:rPr>
        <w:t xml:space="preserve"> </w:t>
      </w:r>
      <w:r w:rsidR="000C47B2">
        <w:rPr>
          <w:sz w:val="40"/>
        </w:rPr>
        <w:t xml:space="preserve">MÔI TRƯỜNG LẬP TRÌNH: </w:t>
      </w:r>
    </w:p>
    <w:p w14:paraId="36D76703" w14:textId="77777777" w:rsidR="000B2B4C" w:rsidRPr="00C26191" w:rsidRDefault="000B2B4C" w:rsidP="000B2B4C">
      <w:pPr>
        <w:pStyle w:val="ListParagraph"/>
        <w:numPr>
          <w:ilvl w:val="1"/>
          <w:numId w:val="2"/>
        </w:numPr>
        <w:spacing w:after="200"/>
        <w:rPr>
          <w:b w:val="0"/>
          <w:color w:val="0F0D29" w:themeColor="text1"/>
          <w:sz w:val="36"/>
        </w:rPr>
      </w:pPr>
      <w:proofErr w:type="spellStart"/>
      <w:r w:rsidRPr="00C26191">
        <w:rPr>
          <w:b w:val="0"/>
          <w:color w:val="0F0D29" w:themeColor="text1"/>
          <w:sz w:val="36"/>
        </w:rPr>
        <w:t>Ngôn</w:t>
      </w:r>
      <w:proofErr w:type="spellEnd"/>
      <w:r w:rsidRPr="00C26191">
        <w:rPr>
          <w:b w:val="0"/>
          <w:color w:val="0F0D29" w:themeColor="text1"/>
          <w:sz w:val="36"/>
        </w:rPr>
        <w:t xml:space="preserve"> </w:t>
      </w:r>
      <w:proofErr w:type="spellStart"/>
      <w:r w:rsidRPr="00C26191">
        <w:rPr>
          <w:b w:val="0"/>
          <w:color w:val="0F0D29" w:themeColor="text1"/>
          <w:sz w:val="36"/>
        </w:rPr>
        <w:t>ngữ</w:t>
      </w:r>
      <w:proofErr w:type="spellEnd"/>
      <w:r w:rsidRPr="00C26191">
        <w:rPr>
          <w:b w:val="0"/>
          <w:color w:val="0F0D29" w:themeColor="text1"/>
          <w:sz w:val="36"/>
        </w:rPr>
        <w:t xml:space="preserve"> C++</w:t>
      </w:r>
    </w:p>
    <w:p w14:paraId="0097BAEE" w14:textId="089F8375" w:rsidR="000B2B4C" w:rsidRDefault="0076514B" w:rsidP="000B2B4C">
      <w:pPr>
        <w:pStyle w:val="ListParagraph"/>
        <w:numPr>
          <w:ilvl w:val="1"/>
          <w:numId w:val="2"/>
        </w:numPr>
        <w:spacing w:after="200"/>
        <w:rPr>
          <w:b w:val="0"/>
          <w:color w:val="0F0D29" w:themeColor="text1"/>
          <w:sz w:val="36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82DBD2" wp14:editId="1694D547">
                <wp:simplePos x="0" y="0"/>
                <wp:positionH relativeFrom="leftMargin">
                  <wp:align>right</wp:align>
                </wp:positionH>
                <wp:positionV relativeFrom="paragraph">
                  <wp:posOffset>304800</wp:posOffset>
                </wp:positionV>
                <wp:extent cx="581025" cy="638175"/>
                <wp:effectExtent l="0" t="0" r="28575" b="2857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C8F39" w14:textId="730204EE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2DBD2" id="Diamond 40" o:spid="_x0000_s1029" type="#_x0000_t4" style="position:absolute;left:0;text-align:left;margin-left:-5.45pt;margin-top:24pt;width:45.75pt;height:50.2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" fillcolor="#024f75 [3204]" strokecolor="#012639 [1604]" strokeweight="2pt">
                <v:textbox>
                  <w:txbxContent>
                    <w:p w14:paraId="7ECC8F39" w14:textId="730204EE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B4C" w:rsidRPr="00C26191">
        <w:rPr>
          <w:b w:val="0"/>
          <w:color w:val="0F0D29" w:themeColor="text1"/>
          <w:sz w:val="36"/>
        </w:rPr>
        <w:t>IDE: Visual Studio 201</w:t>
      </w:r>
      <w:r w:rsidR="000B2B4C">
        <w:rPr>
          <w:b w:val="0"/>
          <w:color w:val="0F0D29" w:themeColor="text1"/>
          <w:sz w:val="36"/>
        </w:rPr>
        <w:t xml:space="preserve">5, </w:t>
      </w:r>
      <w:r w:rsidR="000B2B4C" w:rsidRPr="00C26191">
        <w:rPr>
          <w:b w:val="0"/>
          <w:color w:val="0F0D29" w:themeColor="text1"/>
          <w:sz w:val="36"/>
        </w:rPr>
        <w:t>Visual Studio 201</w:t>
      </w:r>
      <w:r w:rsidR="000B2B4C">
        <w:rPr>
          <w:b w:val="0"/>
          <w:color w:val="0F0D29" w:themeColor="text1"/>
          <w:sz w:val="36"/>
        </w:rPr>
        <w:t>7</w:t>
      </w:r>
    </w:p>
    <w:p w14:paraId="4146A188" w14:textId="2A47608A" w:rsidR="0088206A" w:rsidRDefault="000B2B4C" w:rsidP="0088206A">
      <w:pPr>
        <w:spacing w:after="200"/>
        <w:rPr>
          <w:color w:val="2E287F" w:themeColor="text1" w:themeTint="BF"/>
          <w:sz w:val="40"/>
        </w:rPr>
      </w:pPr>
      <w:r>
        <w:rPr>
          <w:color w:val="2E287F" w:themeColor="text1" w:themeTint="BF"/>
          <w:sz w:val="40"/>
        </w:rPr>
        <w:t xml:space="preserve"> </w:t>
      </w:r>
      <w:r w:rsidR="000C47B2">
        <w:rPr>
          <w:color w:val="2E287F" w:themeColor="text1" w:themeTint="BF"/>
          <w:sz w:val="40"/>
        </w:rPr>
        <w:t xml:space="preserve">CÁC HÀM QUAN TRỌNG: </w:t>
      </w:r>
    </w:p>
    <w:p w14:paraId="0EAD3534" w14:textId="78395298" w:rsidR="0088206A" w:rsidRDefault="0088206A" w:rsidP="0088206A">
      <w:pPr>
        <w:spacing w:after="200"/>
      </w:pPr>
      <w:r>
        <w:t xml:space="preserve">- </w:t>
      </w:r>
      <w:r w:rsidR="00B33066" w:rsidRPr="0076514B">
        <w:rPr>
          <w:color w:val="C00000"/>
        </w:rPr>
        <w:t xml:space="preserve">DWORD WINAPI </w:t>
      </w:r>
      <w:proofErr w:type="spellStart"/>
      <w:proofErr w:type="gramStart"/>
      <w:r w:rsidR="00B33066" w:rsidRPr="0076514B">
        <w:rPr>
          <w:color w:val="C00000"/>
        </w:rPr>
        <w:t>MainThread</w:t>
      </w:r>
      <w:proofErr w:type="spellEnd"/>
      <w:r w:rsidR="00B33066" w:rsidRPr="00B33066">
        <w:t>(</w:t>
      </w:r>
      <w:proofErr w:type="gramEnd"/>
      <w:r w:rsidR="00B33066" w:rsidRPr="00B33066">
        <w:t>LPVOID)</w:t>
      </w:r>
      <w:r w:rsidR="00B33066">
        <w:t>:</w:t>
      </w:r>
    </w:p>
    <w:p w14:paraId="00719809" w14:textId="41C1BD6F" w:rsidR="0088206A" w:rsidRPr="00863424" w:rsidRDefault="0088206A" w:rsidP="0088206A">
      <w:pPr>
        <w:spacing w:after="200"/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r w:rsidR="00B33066" w:rsidRPr="00863424">
        <w:rPr>
          <w:b w:val="0"/>
          <w:bCs/>
          <w:color w:val="0F0D29" w:themeColor="text1"/>
        </w:rPr>
        <w:t>LPVOID</w:t>
      </w:r>
    </w:p>
    <w:p w14:paraId="502C12C7" w14:textId="56249F48" w:rsidR="0088206A" w:rsidRPr="00863424" w:rsidRDefault="0088206A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chạy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luồn</w:t>
      </w:r>
      <w:r w:rsidR="006E7DF8" w:rsidRPr="00863424">
        <w:rPr>
          <w:b w:val="0"/>
          <w:bCs/>
          <w:color w:val="0F0D29" w:themeColor="text1"/>
        </w:rPr>
        <w:t>g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chính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quản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lí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các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luồng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con </w:t>
      </w:r>
      <w:proofErr w:type="spellStart"/>
      <w:r w:rsidR="006E7DF8" w:rsidRPr="00863424">
        <w:rPr>
          <w:b w:val="0"/>
          <w:bCs/>
          <w:color w:val="0F0D29" w:themeColor="text1"/>
        </w:rPr>
        <w:t>để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xử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lí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đa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</w:t>
      </w:r>
      <w:proofErr w:type="spellStart"/>
      <w:r w:rsidR="006E7DF8" w:rsidRPr="00863424">
        <w:rPr>
          <w:b w:val="0"/>
          <w:bCs/>
          <w:color w:val="0F0D29" w:themeColor="text1"/>
        </w:rPr>
        <w:t>luồng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(multi-request) </w:t>
      </w:r>
      <w:proofErr w:type="spellStart"/>
      <w:r w:rsidR="006E7DF8" w:rsidRPr="00863424">
        <w:rPr>
          <w:b w:val="0"/>
          <w:bCs/>
          <w:color w:val="0F0D29" w:themeColor="text1"/>
        </w:rPr>
        <w:t>từ</w:t>
      </w:r>
      <w:proofErr w:type="spellEnd"/>
      <w:r w:rsidR="006E7DF8" w:rsidRPr="00863424">
        <w:rPr>
          <w:b w:val="0"/>
          <w:bCs/>
          <w:color w:val="0F0D29" w:themeColor="text1"/>
        </w:rPr>
        <w:t xml:space="preserve"> client</w:t>
      </w:r>
    </w:p>
    <w:p w14:paraId="7A2C0CB2" w14:textId="5F63492F" w:rsidR="006E7DF8" w:rsidRPr="00863424" w:rsidRDefault="006E7DF8" w:rsidP="0088206A">
      <w:pPr>
        <w:spacing w:after="20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phép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tạo</w:t>
      </w:r>
      <w:proofErr w:type="spellEnd"/>
      <w:r w:rsidRPr="00863424">
        <w:rPr>
          <w:b w:val="0"/>
          <w:bCs/>
          <w:color w:val="0F0D29" w:themeColor="text1"/>
        </w:rPr>
        <w:t xml:space="preserve"> ra </w:t>
      </w:r>
      <w:proofErr w:type="spellStart"/>
      <w:r w:rsidRPr="00863424">
        <w:rPr>
          <w:b w:val="0"/>
          <w:bCs/>
          <w:color w:val="0F0D29" w:themeColor="text1"/>
        </w:rPr>
        <w:t>nhiều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luồng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trang</w:t>
      </w:r>
      <w:proofErr w:type="spellEnd"/>
      <w:r w:rsidRPr="00863424">
        <w:rPr>
          <w:b w:val="0"/>
          <w:bCs/>
          <w:color w:val="0F0D29" w:themeColor="text1"/>
        </w:rPr>
        <w:t xml:space="preserve"> web.</w:t>
      </w:r>
    </w:p>
    <w:p w14:paraId="7EFB8748" w14:textId="1ED612B5" w:rsidR="006E7DF8" w:rsidRDefault="006E7DF8" w:rsidP="0088206A">
      <w:pPr>
        <w:spacing w:after="200"/>
      </w:pPr>
      <w:r>
        <w:t>-</w:t>
      </w:r>
      <w:r w:rsidRPr="006E7DF8">
        <w:t xml:space="preserve"> </w:t>
      </w:r>
      <w:r w:rsidR="00B33066" w:rsidRPr="0076514B">
        <w:rPr>
          <w:color w:val="C00000"/>
        </w:rPr>
        <w:t xml:space="preserve">DWORD WINAPI </w:t>
      </w:r>
      <w:proofErr w:type="spellStart"/>
      <w:proofErr w:type="gramStart"/>
      <w:r w:rsidR="00B33066" w:rsidRPr="0076514B">
        <w:rPr>
          <w:color w:val="C00000"/>
        </w:rPr>
        <w:t>HandleThread</w:t>
      </w:r>
      <w:proofErr w:type="spellEnd"/>
      <w:r w:rsidR="00B33066" w:rsidRPr="00B33066">
        <w:t>(</w:t>
      </w:r>
      <w:proofErr w:type="gramEnd"/>
      <w:r w:rsidR="00B33066" w:rsidRPr="00B33066">
        <w:t xml:space="preserve">LPVOID </w:t>
      </w:r>
      <w:proofErr w:type="spellStart"/>
      <w:r w:rsidR="00B33066" w:rsidRPr="00B33066">
        <w:t>arg</w:t>
      </w:r>
      <w:proofErr w:type="spellEnd"/>
      <w:r w:rsidR="00B33066" w:rsidRPr="00B33066">
        <w:t>)</w:t>
      </w:r>
    </w:p>
    <w:p w14:paraId="0F044009" w14:textId="049F1C27" w:rsidR="006E7DF8" w:rsidRPr="00863424" w:rsidRDefault="006E7DF8" w:rsidP="0088206A">
      <w:pPr>
        <w:spacing w:after="200"/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>:</w:t>
      </w:r>
      <w:r w:rsidR="0079712A" w:rsidRPr="00863424">
        <w:rPr>
          <w:b w:val="0"/>
          <w:bCs/>
          <w:color w:val="0F0D29" w:themeColor="text1"/>
        </w:rPr>
        <w:t xml:space="preserve"> </w:t>
      </w:r>
      <w:r w:rsidR="00B33066" w:rsidRPr="00863424">
        <w:rPr>
          <w:b w:val="0"/>
          <w:bCs/>
          <w:color w:val="0F0D29" w:themeColor="text1"/>
        </w:rPr>
        <w:t xml:space="preserve">LPVOID </w:t>
      </w:r>
      <w:proofErr w:type="spellStart"/>
      <w:proofErr w:type="gramStart"/>
      <w:r w:rsidR="00B33066" w:rsidRPr="00863424">
        <w:rPr>
          <w:b w:val="0"/>
          <w:bCs/>
          <w:color w:val="0F0D29" w:themeColor="text1"/>
        </w:rPr>
        <w:t>arg</w:t>
      </w:r>
      <w:proofErr w:type="spellEnd"/>
      <w:r w:rsidR="00B33066" w:rsidRPr="00863424">
        <w:rPr>
          <w:b w:val="0"/>
          <w:bCs/>
          <w:color w:val="0F0D29" w:themeColor="text1"/>
        </w:rPr>
        <w:t>(</w:t>
      </w:r>
      <w:proofErr w:type="gramEnd"/>
      <w:r w:rsidR="00B33066" w:rsidRPr="00863424">
        <w:rPr>
          <w:b w:val="0"/>
          <w:bCs/>
          <w:color w:val="0F0D29" w:themeColor="text1"/>
        </w:rPr>
        <w:t xml:space="preserve">Socket connect </w:t>
      </w:r>
      <w:proofErr w:type="spellStart"/>
      <w:r w:rsidR="00B33066" w:rsidRPr="00863424">
        <w:rPr>
          <w:b w:val="0"/>
          <w:bCs/>
          <w:color w:val="0F0D29" w:themeColor="text1"/>
        </w:rPr>
        <w:t>tới</w:t>
      </w:r>
      <w:proofErr w:type="spellEnd"/>
      <w:r w:rsidR="00B33066" w:rsidRPr="00863424">
        <w:rPr>
          <w:b w:val="0"/>
          <w:bCs/>
          <w:color w:val="0F0D29" w:themeColor="text1"/>
        </w:rPr>
        <w:t xml:space="preserve"> browser </w:t>
      </w:r>
      <w:proofErr w:type="spellStart"/>
      <w:r w:rsidR="00B33066" w:rsidRPr="00863424">
        <w:rPr>
          <w:b w:val="0"/>
          <w:bCs/>
          <w:color w:val="0F0D29" w:themeColor="text1"/>
        </w:rPr>
        <w:t>của</w:t>
      </w:r>
      <w:proofErr w:type="spellEnd"/>
      <w:r w:rsidR="00B33066" w:rsidRPr="00863424">
        <w:rPr>
          <w:b w:val="0"/>
          <w:bCs/>
          <w:color w:val="0F0D29" w:themeColor="text1"/>
        </w:rPr>
        <w:t xml:space="preserve"> client)</w:t>
      </w:r>
    </w:p>
    <w:p w14:paraId="576C9E97" w14:textId="410ACB43" w:rsidR="006E7DF8" w:rsidRPr="00863424" w:rsidRDefault="006E7DF8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chạy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luồng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xử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  <w:r w:rsidR="00633A00" w:rsidRPr="00863424">
        <w:rPr>
          <w:b w:val="0"/>
          <w:bCs/>
          <w:color w:val="0F0D29" w:themeColor="text1"/>
        </w:rPr>
        <w:t xml:space="preserve">. </w:t>
      </w:r>
      <w:proofErr w:type="spellStart"/>
      <w:r w:rsidR="00633A00" w:rsidRPr="00863424">
        <w:rPr>
          <w:b w:val="0"/>
          <w:bCs/>
          <w:color w:val="0F0D29" w:themeColor="text1"/>
        </w:rPr>
        <w:t>Đây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là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hàm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thực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hiện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các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yêu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cầu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gồm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: </w:t>
      </w:r>
      <w:proofErr w:type="spellStart"/>
      <w:r w:rsidR="00633A00" w:rsidRPr="00863424">
        <w:rPr>
          <w:b w:val="0"/>
          <w:bCs/>
          <w:color w:val="0F0D29" w:themeColor="text1"/>
        </w:rPr>
        <w:t>nhận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633A00" w:rsidRPr="00863424">
        <w:rPr>
          <w:b w:val="0"/>
          <w:bCs/>
          <w:color w:val="0F0D29" w:themeColor="text1"/>
        </w:rPr>
        <w:t>từ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client, </w:t>
      </w:r>
      <w:proofErr w:type="spellStart"/>
      <w:r w:rsidR="00633A00" w:rsidRPr="00863424">
        <w:rPr>
          <w:b w:val="0"/>
          <w:bCs/>
          <w:color w:val="0F0D29" w:themeColor="text1"/>
        </w:rPr>
        <w:t>phân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tích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633A00" w:rsidRPr="00863424">
        <w:rPr>
          <w:b w:val="0"/>
          <w:bCs/>
          <w:color w:val="0F0D29" w:themeColor="text1"/>
        </w:rPr>
        <w:t>này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, </w:t>
      </w:r>
      <w:proofErr w:type="spellStart"/>
      <w:r w:rsidR="00633A00" w:rsidRPr="00863424">
        <w:rPr>
          <w:b w:val="0"/>
          <w:bCs/>
          <w:color w:val="0F0D29" w:themeColor="text1"/>
        </w:rPr>
        <w:t>kiểm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tra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xem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có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web </w:t>
      </w:r>
      <w:proofErr w:type="spellStart"/>
      <w:r w:rsidR="00633A00" w:rsidRPr="00863424">
        <w:rPr>
          <w:b w:val="0"/>
          <w:bCs/>
          <w:color w:val="0F0D29" w:themeColor="text1"/>
        </w:rPr>
        <w:t>có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nằm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trong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blacklist </w:t>
      </w:r>
      <w:proofErr w:type="spellStart"/>
      <w:r w:rsidR="00633A00" w:rsidRPr="00863424">
        <w:rPr>
          <w:b w:val="0"/>
          <w:bCs/>
          <w:color w:val="0F0D29" w:themeColor="text1"/>
        </w:rPr>
        <w:t>cấm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truy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cập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hay </w:t>
      </w:r>
      <w:proofErr w:type="spellStart"/>
      <w:r w:rsidR="00633A00" w:rsidRPr="00863424">
        <w:rPr>
          <w:b w:val="0"/>
          <w:bCs/>
          <w:color w:val="0F0D29" w:themeColor="text1"/>
        </w:rPr>
        <w:t>không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, web </w:t>
      </w:r>
      <w:proofErr w:type="spellStart"/>
      <w:r w:rsidR="00633A00" w:rsidRPr="00863424">
        <w:rPr>
          <w:b w:val="0"/>
          <w:bCs/>
          <w:color w:val="0F0D29" w:themeColor="text1"/>
        </w:rPr>
        <w:t>đã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truy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cập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rồi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hay </w:t>
      </w:r>
      <w:proofErr w:type="spellStart"/>
      <w:r w:rsidR="00633A00" w:rsidRPr="00863424">
        <w:rPr>
          <w:b w:val="0"/>
          <w:bCs/>
          <w:color w:val="0F0D29" w:themeColor="text1"/>
        </w:rPr>
        <w:t>lần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đầu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truy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proofErr w:type="gramStart"/>
      <w:r w:rsidR="00633A00" w:rsidRPr="00863424">
        <w:rPr>
          <w:b w:val="0"/>
          <w:bCs/>
          <w:color w:val="0F0D29" w:themeColor="text1"/>
        </w:rPr>
        <w:t>cập</w:t>
      </w:r>
      <w:proofErr w:type="spellEnd"/>
      <w:r w:rsidR="00633A00" w:rsidRPr="00863424">
        <w:rPr>
          <w:b w:val="0"/>
          <w:bCs/>
          <w:color w:val="0F0D29" w:themeColor="text1"/>
        </w:rPr>
        <w:t>(</w:t>
      </w:r>
      <w:proofErr w:type="spellStart"/>
      <w:proofErr w:type="gramEnd"/>
      <w:r w:rsidR="00633A00" w:rsidRPr="00863424">
        <w:rPr>
          <w:b w:val="0"/>
          <w:bCs/>
          <w:color w:val="0F0D29" w:themeColor="text1"/>
        </w:rPr>
        <w:t>để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cache </w:t>
      </w:r>
      <w:proofErr w:type="spellStart"/>
      <w:r w:rsidR="00633A00" w:rsidRPr="00863424">
        <w:rPr>
          <w:b w:val="0"/>
          <w:bCs/>
          <w:color w:val="0F0D29" w:themeColor="text1"/>
        </w:rPr>
        <w:t>dữ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liệu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mới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hoặc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lấy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dữ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liệu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đã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cache). </w:t>
      </w:r>
      <w:proofErr w:type="spellStart"/>
      <w:r w:rsidR="00633A00" w:rsidRPr="00863424">
        <w:rPr>
          <w:b w:val="0"/>
          <w:bCs/>
          <w:color w:val="0F0D29" w:themeColor="text1"/>
        </w:rPr>
        <w:t>Nếu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chưa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cache </w:t>
      </w:r>
      <w:proofErr w:type="spellStart"/>
      <w:r w:rsidR="00633A00" w:rsidRPr="00863424">
        <w:rPr>
          <w:b w:val="0"/>
          <w:bCs/>
          <w:color w:val="0F0D29" w:themeColor="text1"/>
        </w:rPr>
        <w:t>thì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sẽ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proxy server </w:t>
      </w:r>
      <w:proofErr w:type="spellStart"/>
      <w:r w:rsidR="00633A00" w:rsidRPr="00863424">
        <w:rPr>
          <w:b w:val="0"/>
          <w:bCs/>
          <w:color w:val="0F0D29" w:themeColor="text1"/>
        </w:rPr>
        <w:t>sẽ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gởi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633A00" w:rsidRPr="00863424">
        <w:rPr>
          <w:b w:val="0"/>
          <w:bCs/>
          <w:color w:val="0F0D29" w:themeColor="text1"/>
        </w:rPr>
        <w:t>đã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built </w:t>
      </w:r>
      <w:proofErr w:type="spellStart"/>
      <w:r w:rsidR="00633A00" w:rsidRPr="00863424">
        <w:rPr>
          <w:b w:val="0"/>
          <w:bCs/>
          <w:color w:val="0F0D29" w:themeColor="text1"/>
        </w:rPr>
        <w:t>lên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web server </w:t>
      </w:r>
      <w:proofErr w:type="spellStart"/>
      <w:r w:rsidR="00633A00" w:rsidRPr="00863424">
        <w:rPr>
          <w:b w:val="0"/>
          <w:bCs/>
          <w:color w:val="0F0D29" w:themeColor="text1"/>
        </w:rPr>
        <w:t>và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nhận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response </w:t>
      </w:r>
      <w:proofErr w:type="spellStart"/>
      <w:r w:rsidR="00633A00" w:rsidRPr="00863424">
        <w:rPr>
          <w:b w:val="0"/>
          <w:bCs/>
          <w:color w:val="0F0D29" w:themeColor="text1"/>
        </w:rPr>
        <w:t>về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để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gởi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lại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cho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browser.</w:t>
      </w:r>
    </w:p>
    <w:p w14:paraId="0139F4DA" w14:textId="1DB4ED92" w:rsidR="006E7DF8" w:rsidRPr="00863424" w:rsidRDefault="006E7DF8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r w:rsidR="00633A00" w:rsidRPr="00863424">
        <w:rPr>
          <w:b w:val="0"/>
          <w:bCs/>
          <w:color w:val="0F0D29" w:themeColor="text1"/>
        </w:rPr>
        <w:t xml:space="preserve">client </w:t>
      </w:r>
      <w:proofErr w:type="spellStart"/>
      <w:r w:rsidR="00633A00" w:rsidRPr="00863424">
        <w:rPr>
          <w:b w:val="0"/>
          <w:bCs/>
          <w:color w:val="0F0D29" w:themeColor="text1"/>
        </w:rPr>
        <w:t>sẽ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truy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cập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được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vào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trang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gramStart"/>
      <w:r w:rsidR="00633A00" w:rsidRPr="00863424">
        <w:rPr>
          <w:b w:val="0"/>
          <w:bCs/>
          <w:color w:val="0F0D29" w:themeColor="text1"/>
        </w:rPr>
        <w:t>web ,</w:t>
      </w:r>
      <w:proofErr w:type="gram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nếu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web </w:t>
      </w:r>
      <w:proofErr w:type="spellStart"/>
      <w:r w:rsidR="00633A00" w:rsidRPr="00863424">
        <w:rPr>
          <w:b w:val="0"/>
          <w:bCs/>
          <w:color w:val="0F0D29" w:themeColor="text1"/>
        </w:rPr>
        <w:t>không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nằm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trong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blacklist, </w:t>
      </w:r>
      <w:proofErr w:type="spellStart"/>
      <w:r w:rsidR="00633A00" w:rsidRPr="00863424">
        <w:rPr>
          <w:b w:val="0"/>
          <w:bCs/>
          <w:color w:val="0F0D29" w:themeColor="text1"/>
        </w:rPr>
        <w:t>ngược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lại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sẽ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bị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cấm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truy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cập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. </w:t>
      </w:r>
      <w:proofErr w:type="spellStart"/>
      <w:r w:rsidR="00633A00" w:rsidRPr="00863424">
        <w:rPr>
          <w:b w:val="0"/>
          <w:bCs/>
          <w:color w:val="0F0D29" w:themeColor="text1"/>
        </w:rPr>
        <w:t>Kiểm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tra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dữ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liệu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của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633A00" w:rsidRPr="00863424">
        <w:rPr>
          <w:b w:val="0"/>
          <w:bCs/>
          <w:color w:val="0F0D29" w:themeColor="text1"/>
        </w:rPr>
        <w:t>để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xử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lí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yêu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cầu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caching.</w:t>
      </w:r>
    </w:p>
    <w:p w14:paraId="11AE08A9" w14:textId="7AB34ED4" w:rsidR="006E7DF8" w:rsidRDefault="006E7DF8" w:rsidP="0088206A">
      <w:pPr>
        <w:spacing w:after="200"/>
      </w:pPr>
      <w:r>
        <w:t xml:space="preserve">- </w:t>
      </w:r>
      <w:r w:rsidRPr="0076514B">
        <w:rPr>
          <w:color w:val="C00000"/>
        </w:rPr>
        <w:t xml:space="preserve">bool </w:t>
      </w:r>
      <w:proofErr w:type="spellStart"/>
      <w:r w:rsidRPr="0076514B">
        <w:rPr>
          <w:color w:val="C00000"/>
        </w:rPr>
        <w:t>parse_</w:t>
      </w:r>
      <w:proofErr w:type="gramStart"/>
      <w:r w:rsidRPr="0076514B">
        <w:rPr>
          <w:color w:val="C00000"/>
        </w:rPr>
        <w:t>HttpRequest</w:t>
      </w:r>
      <w:proofErr w:type="spellEnd"/>
      <w:r w:rsidRPr="006E7DF8">
        <w:t>(</w:t>
      </w:r>
      <w:proofErr w:type="gramEnd"/>
      <w:r w:rsidRPr="006E7DF8">
        <w:t xml:space="preserve">string* </w:t>
      </w:r>
      <w:proofErr w:type="spellStart"/>
      <w:r w:rsidRPr="006E7DF8">
        <w:t>client_request</w:t>
      </w:r>
      <w:proofErr w:type="spellEnd"/>
      <w:r w:rsidRPr="006E7DF8">
        <w:t xml:space="preserve">, </w:t>
      </w:r>
      <w:proofErr w:type="spellStart"/>
      <w:r w:rsidRPr="006E7DF8">
        <w:t>ParsedRequest</w:t>
      </w:r>
      <w:proofErr w:type="spellEnd"/>
      <w:r w:rsidRPr="006E7DF8">
        <w:t>* req)</w:t>
      </w:r>
      <w:r>
        <w:t>:</w:t>
      </w:r>
    </w:p>
    <w:p w14:paraId="4BE41107" w14:textId="01216C08" w:rsidR="006E7DF8" w:rsidRPr="00863424" w:rsidRDefault="006E7DF8" w:rsidP="0088206A">
      <w:pPr>
        <w:spacing w:after="200"/>
        <w:rPr>
          <w:b w:val="0"/>
          <w:bCs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proofErr w:type="gramStart"/>
      <w:r w:rsidRPr="00863424">
        <w:rPr>
          <w:b w:val="0"/>
          <w:bCs/>
          <w:color w:val="0F0D29" w:themeColor="text1"/>
        </w:rPr>
        <w:t>vào:</w:t>
      </w:r>
      <w:r w:rsidR="00003012" w:rsidRPr="00863424">
        <w:rPr>
          <w:b w:val="0"/>
          <w:bCs/>
          <w:color w:val="0F0D29" w:themeColor="text1"/>
        </w:rPr>
        <w:t>request</w:t>
      </w:r>
      <w:proofErr w:type="spellEnd"/>
      <w:proofErr w:type="gramEnd"/>
      <w:r w:rsidR="00003012" w:rsidRPr="00863424">
        <w:rPr>
          <w:b w:val="0"/>
          <w:bCs/>
          <w:color w:val="0F0D29" w:themeColor="text1"/>
        </w:rPr>
        <w:t xml:space="preserve"> </w:t>
      </w:r>
      <w:proofErr w:type="spellStart"/>
      <w:r w:rsidR="00003012" w:rsidRPr="00863424">
        <w:rPr>
          <w:b w:val="0"/>
          <w:bCs/>
          <w:color w:val="0F0D29" w:themeColor="text1"/>
        </w:rPr>
        <w:t>từ</w:t>
      </w:r>
      <w:proofErr w:type="spellEnd"/>
      <w:r w:rsidR="00003012" w:rsidRPr="00863424">
        <w:rPr>
          <w:b w:val="0"/>
          <w:bCs/>
          <w:color w:val="0F0D29" w:themeColor="text1"/>
        </w:rPr>
        <w:t xml:space="preserve"> client </w:t>
      </w:r>
      <w:proofErr w:type="spellStart"/>
      <w:r w:rsidR="00003012" w:rsidRPr="00863424">
        <w:rPr>
          <w:b w:val="0"/>
          <w:bCs/>
          <w:color w:val="0F0D29" w:themeColor="text1"/>
        </w:rPr>
        <w:t>và</w:t>
      </w:r>
      <w:proofErr w:type="spellEnd"/>
      <w:r w:rsidR="00003012" w:rsidRPr="00863424">
        <w:rPr>
          <w:b w:val="0"/>
          <w:bCs/>
          <w:color w:val="0F0D29" w:themeColor="text1"/>
        </w:rPr>
        <w:t xml:space="preserve"> con </w:t>
      </w:r>
      <w:proofErr w:type="spellStart"/>
      <w:r w:rsidR="00003012" w:rsidRPr="00863424">
        <w:rPr>
          <w:b w:val="0"/>
          <w:bCs/>
          <w:color w:val="0F0D29" w:themeColor="text1"/>
        </w:rPr>
        <w:t>trỏ</w:t>
      </w:r>
      <w:proofErr w:type="spellEnd"/>
      <w:r w:rsidR="00003012" w:rsidRPr="00863424">
        <w:rPr>
          <w:b w:val="0"/>
          <w:bCs/>
          <w:color w:val="0F0D29" w:themeColor="text1"/>
        </w:rPr>
        <w:t xml:space="preserve"> </w:t>
      </w:r>
      <w:proofErr w:type="spellStart"/>
      <w:r w:rsidR="00003012" w:rsidRPr="00863424">
        <w:rPr>
          <w:b w:val="0"/>
          <w:bCs/>
          <w:color w:val="0F0D29" w:themeColor="text1"/>
        </w:rPr>
        <w:t>kiểu</w:t>
      </w:r>
      <w:proofErr w:type="spellEnd"/>
      <w:r w:rsidR="00003012" w:rsidRPr="00863424">
        <w:rPr>
          <w:b w:val="0"/>
          <w:bCs/>
          <w:color w:val="0F0D29" w:themeColor="text1"/>
        </w:rPr>
        <w:t xml:space="preserve"> </w:t>
      </w:r>
      <w:proofErr w:type="spellStart"/>
      <w:r w:rsidR="00003012" w:rsidRPr="00863424">
        <w:rPr>
          <w:b w:val="0"/>
          <w:bCs/>
          <w:color w:val="0F0D29" w:themeColor="text1"/>
        </w:rPr>
        <w:t>ParsedRequest</w:t>
      </w:r>
      <w:proofErr w:type="spellEnd"/>
    </w:p>
    <w:p w14:paraId="6D2B15D5" w14:textId="4942AB5D" w:rsidR="009E6C43" w:rsidRPr="00863424" w:rsidRDefault="009E6C43" w:rsidP="0076514B">
      <w:pPr>
        <w:spacing w:after="200"/>
        <w:ind w:left="69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lastRenderedPageBreak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Thông</w:t>
      </w:r>
      <w:proofErr w:type="spellEnd"/>
      <w:r w:rsidRPr="00863424">
        <w:rPr>
          <w:b w:val="0"/>
          <w:bCs/>
          <w:color w:val="0F0D29" w:themeColor="text1"/>
        </w:rPr>
        <w:t xml:space="preserve"> tin </w:t>
      </w:r>
      <w:proofErr w:type="spellStart"/>
      <w:r w:rsidRPr="00863424">
        <w:rPr>
          <w:b w:val="0"/>
          <w:bCs/>
          <w:color w:val="0F0D29" w:themeColor="text1"/>
        </w:rPr>
        <w:t>thêm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ParsedRequest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là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một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cấu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trúc</w:t>
      </w:r>
      <w:proofErr w:type="spellEnd"/>
      <w:r w:rsidRPr="00863424">
        <w:rPr>
          <w:b w:val="0"/>
          <w:bCs/>
          <w:color w:val="0F0D29" w:themeColor="text1"/>
        </w:rPr>
        <w:t xml:space="preserve"> struct </w:t>
      </w:r>
      <w:proofErr w:type="spellStart"/>
      <w:r w:rsidRPr="00863424">
        <w:rPr>
          <w:b w:val="0"/>
          <w:bCs/>
          <w:color w:val="0F0D29" w:themeColor="text1"/>
        </w:rPr>
        <w:t>chứa</w:t>
      </w:r>
      <w:proofErr w:type="spellEnd"/>
      <w:r w:rsidRPr="00863424">
        <w:rPr>
          <w:b w:val="0"/>
          <w:bCs/>
          <w:color w:val="0F0D29" w:themeColor="text1"/>
        </w:rPr>
        <w:t xml:space="preserve"> method, path, host, range </w:t>
      </w:r>
      <w:proofErr w:type="spellStart"/>
      <w:r w:rsidRPr="00863424">
        <w:rPr>
          <w:b w:val="0"/>
          <w:bCs/>
          <w:color w:val="0F0D29" w:themeColor="text1"/>
        </w:rPr>
        <w:t>dùng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để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lưu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những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thông</w:t>
      </w:r>
      <w:proofErr w:type="spellEnd"/>
      <w:r w:rsidRPr="00863424">
        <w:rPr>
          <w:b w:val="0"/>
          <w:bCs/>
          <w:color w:val="0F0D29" w:themeColor="text1"/>
        </w:rPr>
        <w:t xml:space="preserve"> tin </w:t>
      </w:r>
      <w:proofErr w:type="spellStart"/>
      <w:r w:rsidRPr="00863424">
        <w:rPr>
          <w:b w:val="0"/>
          <w:bCs/>
          <w:color w:val="0F0D29" w:themeColor="text1"/>
        </w:rPr>
        <w:t>tương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ứng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client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nhận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="00B74A6F" w:rsidRPr="00863424">
        <w:rPr>
          <w:b w:val="0"/>
          <w:bCs/>
          <w:color w:val="0F0D29" w:themeColor="text1"/>
        </w:rPr>
        <w:t>.</w:t>
      </w:r>
    </w:p>
    <w:p w14:paraId="053E001C" w14:textId="64CAC427" w:rsidR="006E7DF8" w:rsidRPr="00863424" w:rsidRDefault="006E7DF8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request</w:t>
      </w:r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nhận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client, </w:t>
      </w:r>
      <w:proofErr w:type="spellStart"/>
      <w:r w:rsidRPr="00863424">
        <w:rPr>
          <w:b w:val="0"/>
          <w:bCs/>
          <w:color w:val="0F0D29" w:themeColor="text1"/>
        </w:rPr>
        <w:t>tiến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phân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tích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9E6C43" w:rsidRPr="00863424">
        <w:rPr>
          <w:b w:val="0"/>
          <w:bCs/>
          <w:color w:val="0F0D29" w:themeColor="text1"/>
        </w:rPr>
        <w:t>đó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để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lấy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các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giá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trị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proofErr w:type="gramStart"/>
      <w:r w:rsidR="009E6C43" w:rsidRPr="00863424">
        <w:rPr>
          <w:b w:val="0"/>
          <w:bCs/>
          <w:color w:val="0F0D29" w:themeColor="text1"/>
        </w:rPr>
        <w:t>method,path</w:t>
      </w:r>
      <w:proofErr w:type="gramEnd"/>
      <w:r w:rsidR="009E6C43" w:rsidRPr="00863424">
        <w:rPr>
          <w:b w:val="0"/>
          <w:bCs/>
          <w:color w:val="0F0D29" w:themeColor="text1"/>
        </w:rPr>
        <w:t>,host,range</w:t>
      </w:r>
      <w:proofErr w:type="spellEnd"/>
      <w:r w:rsidR="00B74A6F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lưu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vào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một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biến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có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kiểu</w:t>
      </w:r>
      <w:proofErr w:type="spellEnd"/>
      <w:r w:rsidR="009E6C43" w:rsidRPr="00863424">
        <w:rPr>
          <w:b w:val="0"/>
          <w:bCs/>
          <w:color w:val="0F0D29" w:themeColor="text1"/>
        </w:rPr>
        <w:t xml:space="preserve"> </w:t>
      </w:r>
      <w:proofErr w:type="spellStart"/>
      <w:r w:rsidR="009E6C43" w:rsidRPr="00863424">
        <w:rPr>
          <w:b w:val="0"/>
          <w:bCs/>
          <w:color w:val="0F0D29" w:themeColor="text1"/>
        </w:rPr>
        <w:t>ParsedRequest</w:t>
      </w:r>
      <w:proofErr w:type="spellEnd"/>
      <w:r w:rsidR="009E6C43" w:rsidRPr="00863424">
        <w:rPr>
          <w:b w:val="0"/>
          <w:bCs/>
          <w:color w:val="0F0D29" w:themeColor="text1"/>
        </w:rPr>
        <w:t>.</w:t>
      </w:r>
    </w:p>
    <w:p w14:paraId="6B11C092" w14:textId="51D3E69B" w:rsidR="00003012" w:rsidRPr="00863424" w:rsidRDefault="009E6C43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="00252834" w:rsidRPr="00863424">
        <w:rPr>
          <w:b w:val="0"/>
          <w:bCs/>
          <w:color w:val="0F0D29" w:themeColor="text1"/>
        </w:rPr>
        <w:t>Nếu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hàm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trả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về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gramStart"/>
      <w:r w:rsidR="00252834" w:rsidRPr="00863424">
        <w:rPr>
          <w:b w:val="0"/>
          <w:bCs/>
          <w:color w:val="0F0D29" w:themeColor="text1"/>
        </w:rPr>
        <w:t>true(</w:t>
      </w:r>
      <w:proofErr w:type="spellStart"/>
      <w:proofErr w:type="gramEnd"/>
      <w:r w:rsidR="00252834" w:rsidRPr="00863424">
        <w:rPr>
          <w:b w:val="0"/>
          <w:bCs/>
          <w:color w:val="0F0D29" w:themeColor="text1"/>
        </w:rPr>
        <w:t>thành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công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) </w:t>
      </w:r>
      <w:proofErr w:type="spellStart"/>
      <w:r w:rsidR="00252834" w:rsidRPr="00863424">
        <w:rPr>
          <w:b w:val="0"/>
          <w:bCs/>
          <w:color w:val="0F0D29" w:themeColor="text1"/>
        </w:rPr>
        <w:t>thì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s</w:t>
      </w:r>
      <w:r w:rsidRPr="00863424">
        <w:rPr>
          <w:b w:val="0"/>
          <w:bCs/>
          <w:color w:val="0F0D29" w:themeColor="text1"/>
        </w:rPr>
        <w:t>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phân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tích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request </w:t>
      </w:r>
      <w:r w:rsidR="00252834" w:rsidRPr="00863424">
        <w:rPr>
          <w:b w:val="0"/>
          <w:bCs/>
          <w:color w:val="0F0D29" w:themeColor="text1"/>
        </w:rPr>
        <w:t>,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phân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="00252834" w:rsidRPr="00863424">
        <w:rPr>
          <w:b w:val="0"/>
          <w:bCs/>
          <w:color w:val="0F0D29" w:themeColor="text1"/>
        </w:rPr>
        <w:t>tích</w:t>
      </w:r>
      <w:proofErr w:type="spellEnd"/>
      <w:r w:rsidR="00252834"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lưu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lại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một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biến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kiểu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ParsedRequest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để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có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thể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dễ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dàng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lấy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giá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trị</w:t>
      </w:r>
      <w:proofErr w:type="spellEnd"/>
      <w:r w:rsidRPr="00863424">
        <w:rPr>
          <w:b w:val="0"/>
          <w:bCs/>
          <w:color w:val="0F0D29" w:themeColor="text1"/>
        </w:rPr>
        <w:t xml:space="preserve"> method , path, </w:t>
      </w:r>
      <w:proofErr w:type="spellStart"/>
      <w:r w:rsidRPr="00863424">
        <w:rPr>
          <w:b w:val="0"/>
          <w:bCs/>
          <w:color w:val="0F0D29" w:themeColor="text1"/>
        </w:rPr>
        <w:t>host,range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Pr="00863424">
        <w:rPr>
          <w:b w:val="0"/>
          <w:bCs/>
          <w:color w:val="0F0D29" w:themeColor="text1"/>
        </w:rPr>
        <w:t>sử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dụng</w:t>
      </w:r>
      <w:proofErr w:type="spellEnd"/>
      <w:r w:rsidRPr="00863424">
        <w:rPr>
          <w:b w:val="0"/>
          <w:bCs/>
          <w:color w:val="0F0D29" w:themeColor="text1"/>
        </w:rPr>
        <w:t xml:space="preserve">. </w:t>
      </w:r>
    </w:p>
    <w:p w14:paraId="0BCCC7D5" w14:textId="3F2CC605" w:rsidR="00003012" w:rsidRDefault="00003012" w:rsidP="0088206A">
      <w:pPr>
        <w:spacing w:after="200"/>
      </w:pPr>
      <w:r>
        <w:t>-</w:t>
      </w:r>
      <w:r w:rsidRPr="0076514B">
        <w:rPr>
          <w:color w:val="C00000"/>
        </w:rPr>
        <w:t xml:space="preserve">void </w:t>
      </w:r>
      <w:proofErr w:type="spellStart"/>
      <w:r w:rsidRPr="0076514B">
        <w:rPr>
          <w:color w:val="C00000"/>
        </w:rPr>
        <w:t>Build_HTTP_</w:t>
      </w:r>
      <w:proofErr w:type="gramStart"/>
      <w:r w:rsidRPr="0076514B">
        <w:rPr>
          <w:color w:val="C00000"/>
        </w:rPr>
        <w:t>Requests</w:t>
      </w:r>
      <w:proofErr w:type="spellEnd"/>
      <w:r w:rsidRPr="00003012">
        <w:t>(</w:t>
      </w:r>
      <w:proofErr w:type="gramEnd"/>
      <w:r w:rsidRPr="00003012">
        <w:t>string &amp;req)</w:t>
      </w:r>
      <w:r>
        <w:t>:</w:t>
      </w:r>
    </w:p>
    <w:p w14:paraId="33B57BAB" w14:textId="45FAF5B1" w:rsidR="00003012" w:rsidRPr="00863424" w:rsidRDefault="00003012" w:rsidP="0088206A">
      <w:pPr>
        <w:spacing w:after="200"/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request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</w:p>
    <w:p w14:paraId="3917F509" w14:textId="46AF689B" w:rsidR="00003012" w:rsidRPr="00863424" w:rsidRDefault="00003012" w:rsidP="0088206A">
      <w:pPr>
        <w:spacing w:after="20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bookmarkStart w:id="3" w:name="_Hlk10100252"/>
      <w:r w:rsidRPr="00863424">
        <w:rPr>
          <w:b w:val="0"/>
          <w:bCs/>
          <w:color w:val="0F0D29" w:themeColor="text1"/>
        </w:rPr>
        <w:t>Buil</w:t>
      </w:r>
      <w:r w:rsidR="00A65892" w:rsidRPr="00863424">
        <w:rPr>
          <w:b w:val="0"/>
          <w:bCs/>
          <w:color w:val="0F0D29" w:themeColor="text1"/>
        </w:rPr>
        <w:t>d</w:t>
      </w:r>
      <w:r w:rsidRPr="00863424">
        <w:rPr>
          <w:b w:val="0"/>
          <w:bCs/>
          <w:color w:val="0F0D29" w:themeColor="text1"/>
        </w:rPr>
        <w:t xml:space="preserve"> 1 HTTP Request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Proxy </w:t>
      </w:r>
      <w:proofErr w:type="spellStart"/>
      <w:r w:rsidRPr="00863424">
        <w:rPr>
          <w:b w:val="0"/>
          <w:bCs/>
          <w:color w:val="0F0D29" w:themeColor="text1"/>
        </w:rPr>
        <w:t>gởi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lên</w:t>
      </w:r>
      <w:proofErr w:type="spellEnd"/>
      <w:r w:rsidRPr="00863424">
        <w:rPr>
          <w:b w:val="0"/>
          <w:bCs/>
          <w:color w:val="0F0D29" w:themeColor="text1"/>
        </w:rPr>
        <w:t xml:space="preserve"> Remote Server</w:t>
      </w:r>
      <w:bookmarkEnd w:id="3"/>
    </w:p>
    <w:p w14:paraId="651C4294" w14:textId="78836BC8" w:rsidR="00003012" w:rsidRPr="00863424" w:rsidRDefault="00003012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là</w:t>
      </w:r>
      <w:proofErr w:type="spellEnd"/>
      <w:r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client,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tiến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r w:rsidR="00633A00" w:rsidRPr="00863424">
        <w:rPr>
          <w:b w:val="0"/>
          <w:bCs/>
          <w:color w:val="0F0D29" w:themeColor="text1"/>
        </w:rPr>
        <w:t>buil</w:t>
      </w:r>
      <w:r w:rsidR="00A65892" w:rsidRPr="00863424">
        <w:rPr>
          <w:b w:val="0"/>
          <w:bCs/>
          <w:color w:val="0F0D29" w:themeColor="text1"/>
        </w:rPr>
        <w:t>d</w:t>
      </w:r>
      <w:r w:rsidR="00633A00" w:rsidRPr="00863424">
        <w:rPr>
          <w:b w:val="0"/>
          <w:bCs/>
          <w:color w:val="0F0D29" w:themeColor="text1"/>
        </w:rPr>
        <w:t xml:space="preserve"> 1 HTTP Request </w:t>
      </w:r>
      <w:proofErr w:type="spellStart"/>
      <w:r w:rsidR="00633A00" w:rsidRPr="00863424">
        <w:rPr>
          <w:b w:val="0"/>
          <w:bCs/>
          <w:color w:val="0F0D29" w:themeColor="text1"/>
        </w:rPr>
        <w:t>từ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Proxy </w:t>
      </w:r>
      <w:proofErr w:type="spellStart"/>
      <w:r w:rsidR="00633A00" w:rsidRPr="00863424">
        <w:rPr>
          <w:b w:val="0"/>
          <w:bCs/>
          <w:color w:val="0F0D29" w:themeColor="text1"/>
        </w:rPr>
        <w:t>gởi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lên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Remote </w:t>
      </w:r>
      <w:proofErr w:type="gramStart"/>
      <w:r w:rsidR="00633A00" w:rsidRPr="00863424">
        <w:rPr>
          <w:b w:val="0"/>
          <w:bCs/>
          <w:color w:val="0F0D29" w:themeColor="text1"/>
        </w:rPr>
        <w:t xml:space="preserve">Server( </w:t>
      </w:r>
      <w:proofErr w:type="spellStart"/>
      <w:r w:rsidR="00633A00" w:rsidRPr="00863424">
        <w:rPr>
          <w:b w:val="0"/>
          <w:bCs/>
          <w:color w:val="0F0D29" w:themeColor="text1"/>
        </w:rPr>
        <w:t>sửa</w:t>
      </w:r>
      <w:proofErr w:type="spellEnd"/>
      <w:proofErr w:type="gramEnd"/>
      <w:r w:rsidR="00633A00" w:rsidRPr="00863424">
        <w:rPr>
          <w:b w:val="0"/>
          <w:bCs/>
          <w:color w:val="0F0D29" w:themeColor="text1"/>
        </w:rPr>
        <w:t xml:space="preserve"> Connection = close </w:t>
      </w:r>
      <w:proofErr w:type="spellStart"/>
      <w:r w:rsidR="00633A00" w:rsidRPr="00863424">
        <w:rPr>
          <w:b w:val="0"/>
          <w:bCs/>
          <w:color w:val="0F0D29" w:themeColor="text1"/>
        </w:rPr>
        <w:t>và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Bỏ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</w:t>
      </w:r>
      <w:proofErr w:type="spellStart"/>
      <w:r w:rsidR="00633A00" w:rsidRPr="00863424">
        <w:rPr>
          <w:b w:val="0"/>
          <w:bCs/>
          <w:color w:val="0F0D29" w:themeColor="text1"/>
        </w:rPr>
        <w:t>tên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host </w:t>
      </w:r>
      <w:proofErr w:type="spellStart"/>
      <w:r w:rsidR="00633A00" w:rsidRPr="00863424">
        <w:rPr>
          <w:b w:val="0"/>
          <w:bCs/>
          <w:color w:val="0F0D29" w:themeColor="text1"/>
        </w:rPr>
        <w:t>trong</w:t>
      </w:r>
      <w:proofErr w:type="spellEnd"/>
      <w:r w:rsidR="00633A00" w:rsidRPr="00863424">
        <w:rPr>
          <w:b w:val="0"/>
          <w:bCs/>
          <w:color w:val="0F0D29" w:themeColor="text1"/>
        </w:rPr>
        <w:t xml:space="preserve"> URI-request)</w:t>
      </w:r>
    </w:p>
    <w:p w14:paraId="258C7BB0" w14:textId="17CCDD7D" w:rsidR="00003012" w:rsidRDefault="00003012" w:rsidP="0088206A">
      <w:pPr>
        <w:spacing w:after="200"/>
      </w:pPr>
      <w:r>
        <w:t xml:space="preserve">- </w:t>
      </w:r>
      <w:r w:rsidR="00EC46C7" w:rsidRPr="0076514B">
        <w:rPr>
          <w:color w:val="C00000"/>
        </w:rPr>
        <w:t xml:space="preserve">bool </w:t>
      </w:r>
      <w:proofErr w:type="spellStart"/>
      <w:proofErr w:type="gramStart"/>
      <w:r w:rsidR="00EC46C7" w:rsidRPr="0076514B">
        <w:rPr>
          <w:color w:val="C00000"/>
        </w:rPr>
        <w:t>isInBlackList</w:t>
      </w:r>
      <w:proofErr w:type="spellEnd"/>
      <w:r w:rsidR="00EC46C7" w:rsidRPr="00EC46C7">
        <w:t>(</w:t>
      </w:r>
      <w:proofErr w:type="gramEnd"/>
      <w:r w:rsidR="00EC46C7" w:rsidRPr="00EC46C7">
        <w:t>string host)</w:t>
      </w:r>
      <w:r w:rsidR="00EC46C7">
        <w:t>:</w:t>
      </w:r>
    </w:p>
    <w:p w14:paraId="2959BF28" w14:textId="7D850A04" w:rsidR="00EC46C7" w:rsidRPr="00863424" w:rsidRDefault="00EC46C7" w:rsidP="0088206A">
      <w:pPr>
        <w:spacing w:after="200"/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</w:t>
      </w:r>
      <w:r w:rsidR="008E0328" w:rsidRPr="00863424">
        <w:rPr>
          <w:b w:val="0"/>
          <w:bCs/>
          <w:color w:val="0F0D29" w:themeColor="text1"/>
        </w:rPr>
        <w:t>ên</w:t>
      </w:r>
      <w:proofErr w:type="spellEnd"/>
      <w:r w:rsidRPr="00863424">
        <w:rPr>
          <w:b w:val="0"/>
          <w:bCs/>
          <w:color w:val="0F0D29" w:themeColor="text1"/>
        </w:rPr>
        <w:t xml:space="preserve"> host</w:t>
      </w:r>
    </w:p>
    <w:p w14:paraId="05F183FE" w14:textId="7B8670E9" w:rsidR="00EC46C7" w:rsidRPr="00863424" w:rsidRDefault="00EC46C7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tiến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="008E0328" w:rsidRPr="00863424">
        <w:rPr>
          <w:b w:val="0"/>
          <w:bCs/>
          <w:color w:val="0F0D29" w:themeColor="text1"/>
        </w:rPr>
        <w:t>tra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danh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sách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web </w:t>
      </w:r>
      <w:proofErr w:type="spellStart"/>
      <w:r w:rsidRPr="00863424">
        <w:rPr>
          <w:b w:val="0"/>
          <w:bCs/>
          <w:color w:val="0F0D29" w:themeColor="text1"/>
        </w:rPr>
        <w:t>có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proofErr w:type="gram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 blacklist</w:t>
      </w:r>
      <w:proofErr w:type="gram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kiểm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xem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địa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chỉ</w:t>
      </w:r>
      <w:proofErr w:type="spellEnd"/>
      <w:r w:rsidRPr="00863424">
        <w:rPr>
          <w:b w:val="0"/>
          <w:bCs/>
          <w:color w:val="0F0D29" w:themeColor="text1"/>
        </w:rPr>
        <w:t xml:space="preserve"> web </w:t>
      </w:r>
      <w:proofErr w:type="spellStart"/>
      <w:r w:rsidRPr="00863424">
        <w:rPr>
          <w:b w:val="0"/>
          <w:bCs/>
          <w:color w:val="0F0D29" w:themeColor="text1"/>
        </w:rPr>
        <w:t>mà</w:t>
      </w:r>
      <w:proofErr w:type="spellEnd"/>
      <w:r w:rsidRPr="00863424">
        <w:rPr>
          <w:b w:val="0"/>
          <w:bCs/>
          <w:color w:val="0F0D29" w:themeColor="text1"/>
        </w:rPr>
        <w:t xml:space="preserve"> client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có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nằm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blacklist hay </w:t>
      </w:r>
      <w:proofErr w:type="spellStart"/>
      <w:r w:rsidRPr="00863424">
        <w:rPr>
          <w:b w:val="0"/>
          <w:bCs/>
          <w:color w:val="0F0D29" w:themeColor="text1"/>
        </w:rPr>
        <w:t>không</w:t>
      </w:r>
      <w:proofErr w:type="spellEnd"/>
      <w:r w:rsidRPr="00863424">
        <w:rPr>
          <w:b w:val="0"/>
          <w:bCs/>
          <w:color w:val="0F0D29" w:themeColor="text1"/>
        </w:rPr>
        <w:t>.</w:t>
      </w:r>
    </w:p>
    <w:p w14:paraId="0104B168" w14:textId="6FA68950" w:rsidR="00EC46C7" w:rsidRPr="00863424" w:rsidRDefault="00EC46C7" w:rsidP="0076514B">
      <w:pPr>
        <w:spacing w:after="200"/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Sau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kiểm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</w:t>
      </w:r>
      <w:proofErr w:type="spellEnd"/>
      <w:r w:rsidRPr="00863424">
        <w:rPr>
          <w:b w:val="0"/>
          <w:bCs/>
          <w:color w:val="0F0D29" w:themeColor="text1"/>
        </w:rPr>
        <w:t xml:space="preserve">, </w:t>
      </w:r>
      <w:proofErr w:type="spellStart"/>
      <w:r w:rsidRPr="00863424">
        <w:rPr>
          <w:b w:val="0"/>
          <w:bCs/>
          <w:color w:val="0F0D29" w:themeColor="text1"/>
        </w:rPr>
        <w:t>nếu</w:t>
      </w:r>
      <w:proofErr w:type="spellEnd"/>
      <w:r w:rsidRPr="00863424">
        <w:rPr>
          <w:b w:val="0"/>
          <w:bCs/>
          <w:color w:val="0F0D29" w:themeColor="text1"/>
        </w:rPr>
        <w:t xml:space="preserve"> web </w:t>
      </w:r>
      <w:proofErr w:type="spellStart"/>
      <w:r w:rsidRPr="00863424">
        <w:rPr>
          <w:b w:val="0"/>
          <w:bCs/>
          <w:color w:val="0F0D29" w:themeColor="text1"/>
        </w:rPr>
        <w:t>không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nằm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blacklist </w:t>
      </w:r>
      <w:proofErr w:type="spellStart"/>
      <w:r w:rsidRPr="00863424">
        <w:rPr>
          <w:b w:val="0"/>
          <w:bCs/>
          <w:color w:val="0F0D29" w:themeColor="text1"/>
        </w:rPr>
        <w:t>thì</w:t>
      </w:r>
      <w:proofErr w:type="spellEnd"/>
      <w:r w:rsidRPr="00863424">
        <w:rPr>
          <w:b w:val="0"/>
          <w:bCs/>
          <w:color w:val="0F0D29" w:themeColor="text1"/>
        </w:rPr>
        <w:t xml:space="preserve"> proxy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phép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tiếp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tục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, </w:t>
      </w:r>
      <w:proofErr w:type="spellStart"/>
      <w:r w:rsidRPr="00863424">
        <w:rPr>
          <w:b w:val="0"/>
          <w:bCs/>
          <w:color w:val="0F0D29" w:themeColor="text1"/>
        </w:rPr>
        <w:t>còn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nếu</w:t>
      </w:r>
      <w:proofErr w:type="spellEnd"/>
      <w:r w:rsidRPr="00863424">
        <w:rPr>
          <w:b w:val="0"/>
          <w:bCs/>
          <w:color w:val="0F0D29" w:themeColor="text1"/>
        </w:rPr>
        <w:t xml:space="preserve"> web </w:t>
      </w:r>
      <w:proofErr w:type="spellStart"/>
      <w:r w:rsidRPr="00863424">
        <w:rPr>
          <w:b w:val="0"/>
          <w:bCs/>
          <w:color w:val="0F0D29" w:themeColor="text1"/>
        </w:rPr>
        <w:t>nằm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blacklist </w:t>
      </w:r>
      <w:proofErr w:type="spellStart"/>
      <w:r w:rsidRPr="00863424">
        <w:rPr>
          <w:b w:val="0"/>
          <w:bCs/>
          <w:color w:val="0F0D29" w:themeColor="text1"/>
        </w:rPr>
        <w:t>thì</w:t>
      </w:r>
      <w:proofErr w:type="spellEnd"/>
      <w:r w:rsidRPr="00863424">
        <w:rPr>
          <w:b w:val="0"/>
          <w:bCs/>
          <w:color w:val="0F0D29" w:themeColor="text1"/>
        </w:rPr>
        <w:t xml:space="preserve"> proxy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tạm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ngưng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gởi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thông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báo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cấm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gramStart"/>
      <w:r w:rsidRPr="00863424">
        <w:rPr>
          <w:b w:val="0"/>
          <w:bCs/>
          <w:color w:val="0F0D29" w:themeColor="text1"/>
        </w:rPr>
        <w:t>web(</w:t>
      </w:r>
      <w:proofErr w:type="gramEnd"/>
      <w:r w:rsidRPr="00863424">
        <w:rPr>
          <w:b w:val="0"/>
          <w:bCs/>
          <w:color w:val="0F0D29" w:themeColor="text1"/>
        </w:rPr>
        <w:t>40</w:t>
      </w:r>
      <w:r w:rsidR="008E0328" w:rsidRPr="00863424">
        <w:rPr>
          <w:b w:val="0"/>
          <w:bCs/>
          <w:color w:val="0F0D29" w:themeColor="text1"/>
        </w:rPr>
        <w:t>3</w:t>
      </w:r>
      <w:r w:rsidRPr="00863424">
        <w:rPr>
          <w:b w:val="0"/>
          <w:bCs/>
          <w:color w:val="0F0D29" w:themeColor="text1"/>
        </w:rPr>
        <w:t xml:space="preserve"> Forbidden)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</w:p>
    <w:p w14:paraId="1078560C" w14:textId="07B3FA06" w:rsidR="00DC2E1E" w:rsidRDefault="00DC2E1E" w:rsidP="00DC2E1E">
      <w:r>
        <w:t xml:space="preserve"> </w:t>
      </w:r>
      <w:r w:rsidR="00FC7D11">
        <w:t xml:space="preserve">- </w:t>
      </w:r>
      <w:r w:rsidR="00FC7D11" w:rsidRPr="0076514B">
        <w:rPr>
          <w:color w:val="C00000"/>
        </w:rPr>
        <w:t>char *</w:t>
      </w:r>
      <w:proofErr w:type="spellStart"/>
      <w:r w:rsidR="00FC7D11" w:rsidRPr="0076514B">
        <w:rPr>
          <w:color w:val="C00000"/>
        </w:rPr>
        <w:t>get_</w:t>
      </w:r>
      <w:proofErr w:type="gramStart"/>
      <w:r w:rsidR="00FC7D11" w:rsidRPr="0076514B">
        <w:rPr>
          <w:color w:val="C00000"/>
        </w:rPr>
        <w:t>ip</w:t>
      </w:r>
      <w:proofErr w:type="spellEnd"/>
      <w:r w:rsidR="00FC7D11" w:rsidRPr="00FC7D11">
        <w:t>(</w:t>
      </w:r>
      <w:proofErr w:type="gramEnd"/>
      <w:r w:rsidR="00FC7D11" w:rsidRPr="00FC7D11">
        <w:t>const char *host)</w:t>
      </w:r>
      <w:r w:rsidR="00FC7D11">
        <w:t>:</w:t>
      </w:r>
    </w:p>
    <w:p w14:paraId="1E8B7087" w14:textId="635BEC86" w:rsidR="00FC7D11" w:rsidRPr="00863424" w:rsidRDefault="00FC7D11" w:rsidP="00DC2E1E">
      <w:pPr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</w:t>
      </w:r>
      <w:r w:rsidR="00093955" w:rsidRPr="00863424">
        <w:rPr>
          <w:b w:val="0"/>
          <w:bCs/>
          <w:color w:val="0F0D29" w:themeColor="text1"/>
        </w:rPr>
        <w:t>ên</w:t>
      </w:r>
      <w:proofErr w:type="spellEnd"/>
      <w:r w:rsidRPr="00863424">
        <w:rPr>
          <w:b w:val="0"/>
          <w:bCs/>
          <w:color w:val="0F0D29" w:themeColor="text1"/>
        </w:rPr>
        <w:t xml:space="preserve"> host</w:t>
      </w:r>
    </w:p>
    <w:p w14:paraId="0BF2B5CC" w14:textId="5CD2E7A3" w:rsidR="00FC7D11" w:rsidRPr="00863424" w:rsidRDefault="00FC7D11" w:rsidP="00DC2E1E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host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,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lấy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địa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chỉ</w:t>
      </w:r>
      <w:proofErr w:type="spellEnd"/>
      <w:r w:rsidRPr="00863424">
        <w:rPr>
          <w:b w:val="0"/>
          <w:bCs/>
          <w:color w:val="0F0D29" w:themeColor="text1"/>
        </w:rPr>
        <w:t xml:space="preserve"> IP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host </w:t>
      </w:r>
      <w:proofErr w:type="spellStart"/>
      <w:r w:rsidRPr="00863424">
        <w:rPr>
          <w:b w:val="0"/>
          <w:bCs/>
          <w:color w:val="0F0D29" w:themeColor="text1"/>
        </w:rPr>
        <w:t>này</w:t>
      </w:r>
      <w:proofErr w:type="spellEnd"/>
    </w:p>
    <w:p w14:paraId="220D3A99" w14:textId="62EEA6D7" w:rsidR="00FC7D11" w:rsidRPr="00863424" w:rsidRDefault="00FC7D11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trả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địa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chỉ</w:t>
      </w:r>
      <w:proofErr w:type="spellEnd"/>
      <w:r w:rsidRPr="00863424">
        <w:rPr>
          <w:b w:val="0"/>
          <w:bCs/>
          <w:color w:val="0F0D29" w:themeColor="text1"/>
        </w:rPr>
        <w:t xml:space="preserve"> IP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host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request (</w:t>
      </w:r>
      <w:proofErr w:type="spellStart"/>
      <w:r w:rsidRPr="00863424">
        <w:rPr>
          <w:b w:val="0"/>
          <w:bCs/>
          <w:color w:val="0F0D29" w:themeColor="text1"/>
        </w:rPr>
        <w:t>nếu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thành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công</w:t>
      </w:r>
      <w:proofErr w:type="spellEnd"/>
      <w:r w:rsidRPr="00863424">
        <w:rPr>
          <w:b w:val="0"/>
          <w:bCs/>
          <w:color w:val="0F0D29" w:themeColor="text1"/>
        </w:rPr>
        <w:t xml:space="preserve">), </w:t>
      </w:r>
      <w:proofErr w:type="spellStart"/>
      <w:r w:rsidRPr="00863424">
        <w:rPr>
          <w:b w:val="0"/>
          <w:bCs/>
          <w:color w:val="0F0D29" w:themeColor="text1"/>
        </w:rPr>
        <w:t>ngược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lại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NULL.</w:t>
      </w:r>
    </w:p>
    <w:p w14:paraId="5DCA90C9" w14:textId="7BE0A6FC" w:rsidR="00FC7D11" w:rsidRPr="00863424" w:rsidRDefault="00FC7D11" w:rsidP="00DC2E1E">
      <w:pPr>
        <w:rPr>
          <w:b w:val="0"/>
          <w:bCs/>
          <w:color w:val="0F0D29" w:themeColor="text1"/>
        </w:rPr>
      </w:pPr>
    </w:p>
    <w:p w14:paraId="2B39A2AC" w14:textId="1E123FAB" w:rsidR="00633A00" w:rsidRDefault="00633A00" w:rsidP="00DC2E1E"/>
    <w:p w14:paraId="3D214E6D" w14:textId="41CA7421" w:rsidR="00870CC6" w:rsidRDefault="00870CC6" w:rsidP="00DC2E1E"/>
    <w:p w14:paraId="0ED5E93D" w14:textId="77777777" w:rsidR="00870CC6" w:rsidRDefault="00870CC6" w:rsidP="00DC2E1E"/>
    <w:p w14:paraId="07839E10" w14:textId="447018F0" w:rsidR="00DC2E1E" w:rsidRDefault="00DC2E1E" w:rsidP="00DC2E1E"/>
    <w:p w14:paraId="59E1A079" w14:textId="1B79788B" w:rsidR="00DC2E1E" w:rsidRDefault="00870CC6" w:rsidP="00DC2E1E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46BA5F" wp14:editId="4BE46A3E">
                <wp:simplePos x="0" y="0"/>
                <wp:positionH relativeFrom="leftMargin">
                  <wp:posOffset>83820</wp:posOffset>
                </wp:positionH>
                <wp:positionV relativeFrom="paragraph">
                  <wp:posOffset>-158115</wp:posOffset>
                </wp:positionV>
                <wp:extent cx="581025" cy="647700"/>
                <wp:effectExtent l="0" t="0" r="28575" b="19050"/>
                <wp:wrapNone/>
                <wp:docPr id="41" name="Diamon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477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FFF60" w14:textId="7BC9C570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BA5F" id="Diamond 41" o:spid="_x0000_s1030" type="#_x0000_t4" style="position:absolute;margin-left:6.6pt;margin-top:-12.45pt;width:45.75pt;height:51pt;z-index:2517135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" fillcolor="#024f75 [3204]" strokecolor="#012639 [1604]" strokeweight="2pt">
                <v:textbox>
                  <w:txbxContent>
                    <w:p w14:paraId="2E3FFF60" w14:textId="7BC9C570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47B2">
        <w:rPr>
          <w:sz w:val="40"/>
        </w:rPr>
        <w:t xml:space="preserve">CÁC HÀM BỔ TRỢ: </w:t>
      </w:r>
    </w:p>
    <w:p w14:paraId="50946DF2" w14:textId="0CE68BE0" w:rsidR="00DC2E1E" w:rsidRDefault="00FC7D11" w:rsidP="00FC7D11">
      <w:r>
        <w:t xml:space="preserve">- </w:t>
      </w:r>
      <w:r w:rsidRPr="0076514B">
        <w:rPr>
          <w:color w:val="C00000"/>
        </w:rPr>
        <w:t xml:space="preserve">string </w:t>
      </w:r>
      <w:proofErr w:type="spellStart"/>
      <w:proofErr w:type="gramStart"/>
      <w:r w:rsidRPr="0076514B">
        <w:rPr>
          <w:color w:val="C00000"/>
        </w:rPr>
        <w:t>toFilename</w:t>
      </w:r>
      <w:proofErr w:type="spellEnd"/>
      <w:r w:rsidRPr="00FC7D11">
        <w:t>(</w:t>
      </w:r>
      <w:proofErr w:type="gramEnd"/>
      <w:r w:rsidRPr="00FC7D11">
        <w:t>string host, string path)</w:t>
      </w:r>
      <w:r>
        <w:t>:</w:t>
      </w:r>
    </w:p>
    <w:p w14:paraId="0390D19B" w14:textId="34435243" w:rsidR="00FC7D11" w:rsidRPr="00863424" w:rsidRDefault="00FC7D11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host </w:t>
      </w:r>
      <w:proofErr w:type="spellStart"/>
      <w:r w:rsidRPr="00863424">
        <w:rPr>
          <w:b w:val="0"/>
          <w:bCs/>
          <w:color w:val="0F0D29" w:themeColor="text1"/>
        </w:rPr>
        <w:t>và</w:t>
      </w:r>
      <w:proofErr w:type="spellEnd"/>
      <w:r w:rsidRPr="00863424">
        <w:rPr>
          <w:b w:val="0"/>
          <w:bCs/>
          <w:color w:val="0F0D29" w:themeColor="text1"/>
        </w:rPr>
        <w:t xml:space="preserve"> path </w:t>
      </w:r>
      <w:proofErr w:type="spellStart"/>
      <w:r w:rsidR="00F571CF" w:rsidRPr="00863424">
        <w:rPr>
          <w:b w:val="0"/>
          <w:bCs/>
          <w:color w:val="0F0D29" w:themeColor="text1"/>
        </w:rPr>
        <w:t>đã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được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lưu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trong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biến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có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kiểu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proofErr w:type="gramStart"/>
      <w:r w:rsidR="00F571CF" w:rsidRPr="00863424">
        <w:rPr>
          <w:b w:val="0"/>
          <w:bCs/>
          <w:color w:val="0F0D29" w:themeColor="text1"/>
        </w:rPr>
        <w:t>ParsedRequest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( </w:t>
      </w:r>
      <w:proofErr w:type="spellStart"/>
      <w:r w:rsidR="00F571CF" w:rsidRPr="00863424">
        <w:rPr>
          <w:b w:val="0"/>
          <w:bCs/>
          <w:color w:val="0F0D29" w:themeColor="text1"/>
        </w:rPr>
        <w:t>chứa</w:t>
      </w:r>
      <w:proofErr w:type="spellEnd"/>
      <w:proofErr w:type="gramEnd"/>
      <w:r w:rsidR="00F571CF" w:rsidRPr="00863424">
        <w:rPr>
          <w:b w:val="0"/>
          <w:bCs/>
          <w:color w:val="0F0D29" w:themeColor="text1"/>
        </w:rPr>
        <w:t xml:space="preserve"> method, path, host, range) </w:t>
      </w:r>
      <w:proofErr w:type="spellStart"/>
      <w:r w:rsidR="00F571CF" w:rsidRPr="00863424">
        <w:rPr>
          <w:b w:val="0"/>
          <w:bCs/>
          <w:color w:val="0F0D29" w:themeColor="text1"/>
        </w:rPr>
        <w:t>được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phân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tích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</w:t>
      </w:r>
      <w:proofErr w:type="spellStart"/>
      <w:r w:rsidR="00F571CF" w:rsidRPr="00863424">
        <w:rPr>
          <w:b w:val="0"/>
          <w:bCs/>
          <w:color w:val="0F0D29" w:themeColor="text1"/>
        </w:rPr>
        <w:t>từ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request </w:t>
      </w:r>
      <w:proofErr w:type="spellStart"/>
      <w:r w:rsidR="00F571CF" w:rsidRPr="00863424">
        <w:rPr>
          <w:b w:val="0"/>
          <w:bCs/>
          <w:color w:val="0F0D29" w:themeColor="text1"/>
        </w:rPr>
        <w:t>của</w:t>
      </w:r>
      <w:proofErr w:type="spellEnd"/>
      <w:r w:rsidR="00F571CF" w:rsidRPr="00863424">
        <w:rPr>
          <w:b w:val="0"/>
          <w:bCs/>
          <w:color w:val="0F0D29" w:themeColor="text1"/>
        </w:rPr>
        <w:t xml:space="preserve"> client</w:t>
      </w:r>
    </w:p>
    <w:p w14:paraId="1DD60A54" w14:textId="0A62C683" w:rsidR="00F571CF" w:rsidRPr="00863424" w:rsidRDefault="00F571CF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Tạo</w:t>
      </w:r>
      <w:proofErr w:type="spellEnd"/>
      <w:r w:rsidRPr="00863424">
        <w:rPr>
          <w:b w:val="0"/>
          <w:bCs/>
          <w:color w:val="0F0D29" w:themeColor="text1"/>
        </w:rPr>
        <w:t xml:space="preserve"> file name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host </w:t>
      </w:r>
      <w:proofErr w:type="spellStart"/>
      <w:r w:rsidRPr="00863424">
        <w:rPr>
          <w:b w:val="0"/>
          <w:bCs/>
          <w:color w:val="0F0D29" w:themeColor="text1"/>
        </w:rPr>
        <w:t>và</w:t>
      </w:r>
      <w:proofErr w:type="spellEnd"/>
      <w:r w:rsidRPr="00863424">
        <w:rPr>
          <w:b w:val="0"/>
          <w:bCs/>
          <w:color w:val="0F0D29" w:themeColor="text1"/>
        </w:rPr>
        <w:t xml:space="preserve"> path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, </w:t>
      </w:r>
      <w:proofErr w:type="spellStart"/>
      <w:r w:rsidRPr="00863424">
        <w:rPr>
          <w:b w:val="0"/>
          <w:bCs/>
          <w:color w:val="0F0D29" w:themeColor="text1"/>
        </w:rPr>
        <w:t>lựa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chọn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tự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tên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hợp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lệ</w:t>
      </w:r>
      <w:proofErr w:type="spellEnd"/>
      <w:r w:rsidRPr="00863424">
        <w:rPr>
          <w:b w:val="0"/>
          <w:bCs/>
          <w:color w:val="0F0D29" w:themeColor="text1"/>
        </w:rPr>
        <w:t xml:space="preserve">( </w:t>
      </w:r>
      <w:proofErr w:type="spellStart"/>
      <w:r w:rsidRPr="00863424">
        <w:rPr>
          <w:b w:val="0"/>
          <w:bCs/>
          <w:color w:val="0F0D29" w:themeColor="text1"/>
        </w:rPr>
        <w:t>bỏ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tự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không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dùng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đặt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tên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Window: ‘&gt;’ , ‘&lt;’ , ‘:’ , ’/’ , ’\’ , ‘|’ , ‘*’ , ‘?’ )</w:t>
      </w:r>
    </w:p>
    <w:p w14:paraId="2BA0F7DE" w14:textId="15B790E3" w:rsidR="00F571CF" w:rsidRPr="00863424" w:rsidRDefault="00F571CF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Trả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file name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chứa</w:t>
      </w:r>
      <w:proofErr w:type="spellEnd"/>
      <w:r w:rsidRPr="00863424">
        <w:rPr>
          <w:b w:val="0"/>
          <w:bCs/>
          <w:color w:val="0F0D29" w:themeColor="text1"/>
        </w:rPr>
        <w:t xml:space="preserve"> response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1 request </w:t>
      </w:r>
      <w:proofErr w:type="spellStart"/>
      <w:r w:rsidRPr="00863424">
        <w:rPr>
          <w:b w:val="0"/>
          <w:bCs/>
          <w:color w:val="0F0D29" w:themeColor="text1"/>
        </w:rPr>
        <w:t>từ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</w:p>
    <w:p w14:paraId="31CCBC35" w14:textId="38C4B340" w:rsidR="00F571CF" w:rsidRDefault="00F571CF" w:rsidP="00FC7D11">
      <w:r>
        <w:t>-</w:t>
      </w:r>
      <w:r w:rsidRPr="00F571CF">
        <w:t xml:space="preserve"> </w:t>
      </w:r>
      <w:r w:rsidRPr="0076514B">
        <w:rPr>
          <w:color w:val="C00000"/>
        </w:rPr>
        <w:t xml:space="preserve">bool </w:t>
      </w:r>
      <w:proofErr w:type="spellStart"/>
      <w:proofErr w:type="gramStart"/>
      <w:r w:rsidRPr="0076514B">
        <w:rPr>
          <w:color w:val="C00000"/>
        </w:rPr>
        <w:t>checkCahe</w:t>
      </w:r>
      <w:proofErr w:type="spellEnd"/>
      <w:r w:rsidRPr="00F571CF">
        <w:t>(</w:t>
      </w:r>
      <w:proofErr w:type="gramEnd"/>
      <w:r w:rsidRPr="00F571CF">
        <w:t xml:space="preserve">string filename, </w:t>
      </w:r>
      <w:proofErr w:type="spellStart"/>
      <w:r w:rsidRPr="00F571CF">
        <w:t>time_t</w:t>
      </w:r>
      <w:proofErr w:type="spellEnd"/>
      <w:r w:rsidRPr="00F571CF">
        <w:t xml:space="preserve"> now)</w:t>
      </w:r>
      <w:r>
        <w:t>:</w:t>
      </w:r>
    </w:p>
    <w:p w14:paraId="6D1D7FCE" w14:textId="2A078354" w:rsidR="00F571CF" w:rsidRPr="00863424" w:rsidRDefault="00F571CF" w:rsidP="00FC7D11">
      <w:pPr>
        <w:rPr>
          <w:b w:val="0"/>
          <w:bCs/>
        </w:rPr>
      </w:pPr>
      <w:r>
        <w:tab/>
      </w:r>
      <w:r w:rsidRPr="00863424">
        <w:rPr>
          <w:b w:val="0"/>
          <w:bCs/>
        </w:rPr>
        <w:t xml:space="preserve">+ </w:t>
      </w:r>
      <w:proofErr w:type="spellStart"/>
      <w:r w:rsidRPr="00863424">
        <w:rPr>
          <w:b w:val="0"/>
          <w:bCs/>
        </w:rPr>
        <w:t>Tham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số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truyền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vào</w:t>
      </w:r>
      <w:proofErr w:type="spellEnd"/>
      <w:r w:rsidRPr="00863424">
        <w:rPr>
          <w:b w:val="0"/>
          <w:bCs/>
        </w:rPr>
        <w:t xml:space="preserve">: </w:t>
      </w:r>
      <w:proofErr w:type="spellStart"/>
      <w:r w:rsidRPr="00863424">
        <w:rPr>
          <w:b w:val="0"/>
          <w:bCs/>
        </w:rPr>
        <w:t>tên</w:t>
      </w:r>
      <w:proofErr w:type="spellEnd"/>
      <w:r w:rsidRPr="00863424">
        <w:rPr>
          <w:b w:val="0"/>
          <w:bCs/>
        </w:rPr>
        <w:t xml:space="preserve"> filename </w:t>
      </w:r>
      <w:proofErr w:type="spellStart"/>
      <w:r w:rsidRPr="00863424">
        <w:rPr>
          <w:b w:val="0"/>
          <w:bCs/>
        </w:rPr>
        <w:t>và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thời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gian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hiện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tại</w:t>
      </w:r>
      <w:proofErr w:type="spellEnd"/>
    </w:p>
    <w:p w14:paraId="129B93E1" w14:textId="3E3DFEF3" w:rsidR="00F571CF" w:rsidRPr="00863424" w:rsidRDefault="00F571CF" w:rsidP="0076514B">
      <w:pPr>
        <w:ind w:left="720"/>
        <w:rPr>
          <w:b w:val="0"/>
          <w:bCs/>
        </w:rPr>
      </w:pPr>
      <w:r w:rsidRPr="00863424">
        <w:rPr>
          <w:b w:val="0"/>
          <w:bCs/>
        </w:rPr>
        <w:t xml:space="preserve">+ </w:t>
      </w:r>
      <w:proofErr w:type="spellStart"/>
      <w:r w:rsidRPr="00863424">
        <w:rPr>
          <w:b w:val="0"/>
          <w:bCs/>
        </w:rPr>
        <w:t>Chức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năng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của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hàm</w:t>
      </w:r>
      <w:proofErr w:type="spellEnd"/>
      <w:r w:rsidRPr="00863424">
        <w:rPr>
          <w:b w:val="0"/>
          <w:bCs/>
        </w:rPr>
        <w:t xml:space="preserve">: </w:t>
      </w:r>
      <w:proofErr w:type="spellStart"/>
      <w:r w:rsidRPr="00863424">
        <w:rPr>
          <w:b w:val="0"/>
          <w:bCs/>
        </w:rPr>
        <w:t>Hàm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sẽ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kiểm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tra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xem</w:t>
      </w:r>
      <w:proofErr w:type="spellEnd"/>
      <w:r w:rsidRPr="00863424">
        <w:rPr>
          <w:b w:val="0"/>
          <w:bCs/>
        </w:rPr>
        <w:t xml:space="preserve"> request </w:t>
      </w:r>
      <w:proofErr w:type="spellStart"/>
      <w:r w:rsidRPr="00863424">
        <w:rPr>
          <w:b w:val="0"/>
          <w:bCs/>
        </w:rPr>
        <w:t>có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được</w:t>
      </w:r>
      <w:proofErr w:type="spellEnd"/>
      <w:r w:rsidRPr="00863424">
        <w:rPr>
          <w:b w:val="0"/>
          <w:bCs/>
        </w:rPr>
        <w:t xml:space="preserve"> caching </w:t>
      </w:r>
      <w:proofErr w:type="spellStart"/>
      <w:r w:rsidRPr="00863424">
        <w:rPr>
          <w:b w:val="0"/>
          <w:bCs/>
        </w:rPr>
        <w:t>chưa</w:t>
      </w:r>
      <w:proofErr w:type="spellEnd"/>
      <w:r w:rsidR="004D797E" w:rsidRPr="00863424">
        <w:rPr>
          <w:b w:val="0"/>
          <w:bCs/>
        </w:rPr>
        <w:t xml:space="preserve">, </w:t>
      </w:r>
      <w:proofErr w:type="spellStart"/>
      <w:r w:rsidR="004D797E" w:rsidRPr="00863424">
        <w:rPr>
          <w:b w:val="0"/>
          <w:bCs/>
        </w:rPr>
        <w:t>nếu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đã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tồn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tại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thì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tiếp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tục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kiểm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tra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xem</w:t>
      </w:r>
      <w:proofErr w:type="spellEnd"/>
      <w:r w:rsidR="004D797E" w:rsidRPr="00863424">
        <w:rPr>
          <w:b w:val="0"/>
          <w:bCs/>
        </w:rPr>
        <w:t xml:space="preserve"> request </w:t>
      </w:r>
      <w:proofErr w:type="spellStart"/>
      <w:r w:rsidR="004D797E" w:rsidRPr="00863424">
        <w:rPr>
          <w:b w:val="0"/>
          <w:bCs/>
        </w:rPr>
        <w:t>trong</w:t>
      </w:r>
      <w:proofErr w:type="spellEnd"/>
      <w:r w:rsidR="004D797E" w:rsidRPr="00863424">
        <w:rPr>
          <w:b w:val="0"/>
          <w:bCs/>
        </w:rPr>
        <w:t xml:space="preserve"> cache </w:t>
      </w:r>
      <w:proofErr w:type="spellStart"/>
      <w:r w:rsidR="004D797E" w:rsidRPr="00863424">
        <w:rPr>
          <w:b w:val="0"/>
          <w:bCs/>
        </w:rPr>
        <w:t>còn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hạn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sử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dụng</w:t>
      </w:r>
      <w:proofErr w:type="spellEnd"/>
      <w:r w:rsidR="004D797E" w:rsidRPr="00863424">
        <w:rPr>
          <w:b w:val="0"/>
          <w:bCs/>
        </w:rPr>
        <w:t xml:space="preserve"> hay </w:t>
      </w:r>
      <w:proofErr w:type="spellStart"/>
      <w:r w:rsidR="004D797E" w:rsidRPr="00863424">
        <w:rPr>
          <w:b w:val="0"/>
          <w:bCs/>
        </w:rPr>
        <w:t>không</w:t>
      </w:r>
      <w:proofErr w:type="spellEnd"/>
      <w:r w:rsidR="004D797E" w:rsidRPr="00863424">
        <w:rPr>
          <w:b w:val="0"/>
          <w:bCs/>
        </w:rPr>
        <w:t xml:space="preserve">, </w:t>
      </w:r>
      <w:proofErr w:type="spellStart"/>
      <w:r w:rsidR="004D797E" w:rsidRPr="00863424">
        <w:rPr>
          <w:b w:val="0"/>
          <w:bCs/>
        </w:rPr>
        <w:t>nếu</w:t>
      </w:r>
      <w:proofErr w:type="spellEnd"/>
      <w:r w:rsidR="004D797E" w:rsidRPr="00863424">
        <w:rPr>
          <w:b w:val="0"/>
          <w:bCs/>
        </w:rPr>
        <w:t xml:space="preserve"> request </w:t>
      </w:r>
      <w:proofErr w:type="spellStart"/>
      <w:r w:rsidR="004D797E" w:rsidRPr="00863424">
        <w:rPr>
          <w:b w:val="0"/>
          <w:bCs/>
        </w:rPr>
        <w:t>tồn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tại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trong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dữ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liệu</w:t>
      </w:r>
      <w:proofErr w:type="spellEnd"/>
      <w:r w:rsidR="004D797E" w:rsidRPr="00863424">
        <w:rPr>
          <w:b w:val="0"/>
          <w:bCs/>
        </w:rPr>
        <w:t xml:space="preserve"> cache </w:t>
      </w:r>
      <w:proofErr w:type="spellStart"/>
      <w:r w:rsidR="004D797E" w:rsidRPr="00863424">
        <w:rPr>
          <w:b w:val="0"/>
          <w:bCs/>
        </w:rPr>
        <w:t>nhưng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quá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thời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hạn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dùng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thì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tiến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hành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xóa</w:t>
      </w:r>
      <w:proofErr w:type="spellEnd"/>
      <w:r w:rsidR="004D797E" w:rsidRPr="00863424">
        <w:rPr>
          <w:b w:val="0"/>
          <w:bCs/>
        </w:rPr>
        <w:t xml:space="preserve"> </w:t>
      </w:r>
      <w:proofErr w:type="spellStart"/>
      <w:r w:rsidR="004D797E" w:rsidRPr="00863424">
        <w:rPr>
          <w:b w:val="0"/>
          <w:bCs/>
        </w:rPr>
        <w:t>đi</w:t>
      </w:r>
      <w:proofErr w:type="spellEnd"/>
      <w:r w:rsidR="004D797E" w:rsidRPr="00863424">
        <w:rPr>
          <w:b w:val="0"/>
          <w:bCs/>
        </w:rPr>
        <w:t xml:space="preserve"> file cache </w:t>
      </w:r>
      <w:proofErr w:type="spellStart"/>
      <w:r w:rsidR="004D797E" w:rsidRPr="00863424">
        <w:rPr>
          <w:b w:val="0"/>
          <w:bCs/>
        </w:rPr>
        <w:t>đó</w:t>
      </w:r>
      <w:proofErr w:type="spellEnd"/>
    </w:p>
    <w:p w14:paraId="58A6E5EB" w14:textId="6B6A89BD" w:rsidR="0079712A" w:rsidRPr="00863424" w:rsidRDefault="004D797E" w:rsidP="0076514B">
      <w:pPr>
        <w:ind w:left="720"/>
        <w:rPr>
          <w:b w:val="0"/>
          <w:bCs/>
        </w:rPr>
      </w:pPr>
      <w:r w:rsidRPr="00863424">
        <w:rPr>
          <w:b w:val="0"/>
          <w:bCs/>
        </w:rPr>
        <w:t xml:space="preserve">+ </w:t>
      </w:r>
      <w:proofErr w:type="spellStart"/>
      <w:r w:rsidRPr="00863424">
        <w:rPr>
          <w:b w:val="0"/>
          <w:bCs/>
        </w:rPr>
        <w:t>Kết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quả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sau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khi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gọi</w:t>
      </w:r>
      <w:proofErr w:type="spellEnd"/>
      <w:r w:rsidRPr="00863424">
        <w:rPr>
          <w:b w:val="0"/>
          <w:bCs/>
        </w:rPr>
        <w:t xml:space="preserve"> </w:t>
      </w:r>
      <w:proofErr w:type="spellStart"/>
      <w:proofErr w:type="gramStart"/>
      <w:r w:rsidRPr="00863424">
        <w:rPr>
          <w:b w:val="0"/>
          <w:bCs/>
        </w:rPr>
        <w:t>hàm</w:t>
      </w:r>
      <w:proofErr w:type="spellEnd"/>
      <w:r w:rsidRPr="00863424">
        <w:rPr>
          <w:b w:val="0"/>
          <w:bCs/>
        </w:rPr>
        <w:t>:.</w:t>
      </w:r>
      <w:proofErr w:type="gram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Kết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quả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trả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về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nếu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là</w:t>
      </w:r>
      <w:proofErr w:type="spellEnd"/>
      <w:r w:rsidRPr="00863424">
        <w:rPr>
          <w:b w:val="0"/>
          <w:bCs/>
        </w:rPr>
        <w:t xml:space="preserve"> TRUE </w:t>
      </w:r>
      <w:proofErr w:type="spellStart"/>
      <w:r w:rsidRPr="00863424">
        <w:rPr>
          <w:b w:val="0"/>
          <w:bCs/>
        </w:rPr>
        <w:t>thì</w:t>
      </w:r>
      <w:proofErr w:type="spellEnd"/>
      <w:r w:rsidRPr="00863424">
        <w:rPr>
          <w:b w:val="0"/>
          <w:bCs/>
        </w:rPr>
        <w:t xml:space="preserve"> client </w:t>
      </w:r>
      <w:proofErr w:type="spellStart"/>
      <w:r w:rsidRPr="00863424">
        <w:rPr>
          <w:b w:val="0"/>
          <w:bCs/>
        </w:rPr>
        <w:t>sẽ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tiến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hành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gởi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dữ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liệu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đã</w:t>
      </w:r>
      <w:proofErr w:type="spellEnd"/>
      <w:r w:rsidRPr="00863424">
        <w:rPr>
          <w:b w:val="0"/>
          <w:bCs/>
        </w:rPr>
        <w:t xml:space="preserve"> cache </w:t>
      </w:r>
      <w:proofErr w:type="spellStart"/>
      <w:r w:rsidRPr="00863424">
        <w:rPr>
          <w:b w:val="0"/>
          <w:bCs/>
        </w:rPr>
        <w:t>về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cho</w:t>
      </w:r>
      <w:proofErr w:type="spellEnd"/>
      <w:r w:rsidRPr="00863424">
        <w:rPr>
          <w:b w:val="0"/>
          <w:bCs/>
        </w:rPr>
        <w:t xml:space="preserve"> browser </w:t>
      </w:r>
      <w:proofErr w:type="spellStart"/>
      <w:r w:rsidRPr="00863424">
        <w:rPr>
          <w:b w:val="0"/>
          <w:bCs/>
        </w:rPr>
        <w:t>và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dừng</w:t>
      </w:r>
      <w:proofErr w:type="spellEnd"/>
      <w:r w:rsidRPr="00863424">
        <w:rPr>
          <w:b w:val="0"/>
          <w:bCs/>
        </w:rPr>
        <w:t xml:space="preserve"> </w:t>
      </w:r>
      <w:proofErr w:type="spellStart"/>
      <w:r w:rsidRPr="00863424">
        <w:rPr>
          <w:b w:val="0"/>
          <w:bCs/>
        </w:rPr>
        <w:t>lại</w:t>
      </w:r>
      <w:proofErr w:type="spellEnd"/>
      <w:r w:rsidRPr="00863424">
        <w:rPr>
          <w:b w:val="0"/>
          <w:bCs/>
        </w:rPr>
        <w:t xml:space="preserve"> </w:t>
      </w:r>
      <w:proofErr w:type="spellStart"/>
      <w:proofErr w:type="gramStart"/>
      <w:r w:rsidRPr="00863424">
        <w:rPr>
          <w:b w:val="0"/>
          <w:bCs/>
        </w:rPr>
        <w:t>không</w:t>
      </w:r>
      <w:proofErr w:type="spellEnd"/>
      <w:r w:rsidRPr="00863424">
        <w:rPr>
          <w:b w:val="0"/>
          <w:bCs/>
        </w:rPr>
        <w:t xml:space="preserve">  </w:t>
      </w:r>
      <w:proofErr w:type="spellStart"/>
      <w:r w:rsidRPr="00863424">
        <w:rPr>
          <w:b w:val="0"/>
          <w:bCs/>
        </w:rPr>
        <w:t>gửi</w:t>
      </w:r>
      <w:proofErr w:type="spellEnd"/>
      <w:proofErr w:type="gramEnd"/>
      <w:r w:rsidRPr="00863424">
        <w:rPr>
          <w:b w:val="0"/>
          <w:bCs/>
        </w:rPr>
        <w:t xml:space="preserve"> Http request </w:t>
      </w:r>
      <w:proofErr w:type="spellStart"/>
      <w:r w:rsidRPr="00863424">
        <w:rPr>
          <w:b w:val="0"/>
          <w:bCs/>
        </w:rPr>
        <w:t>vừa</w:t>
      </w:r>
      <w:proofErr w:type="spellEnd"/>
      <w:r w:rsidRPr="00863424">
        <w:rPr>
          <w:b w:val="0"/>
          <w:bCs/>
        </w:rPr>
        <w:t xml:space="preserve"> build </w:t>
      </w:r>
      <w:proofErr w:type="spellStart"/>
      <w:r w:rsidRPr="00863424">
        <w:rPr>
          <w:b w:val="0"/>
          <w:bCs/>
        </w:rPr>
        <w:t>lên</w:t>
      </w:r>
      <w:proofErr w:type="spellEnd"/>
      <w:r w:rsidRPr="00863424">
        <w:rPr>
          <w:b w:val="0"/>
          <w:bCs/>
        </w:rPr>
        <w:t xml:space="preserve"> Remote Server.</w:t>
      </w:r>
    </w:p>
    <w:p w14:paraId="33D66BC2" w14:textId="2BDB643B" w:rsidR="00507051" w:rsidRDefault="00507051" w:rsidP="0079712A">
      <w:r w:rsidRPr="00507051">
        <w:t>-</w:t>
      </w:r>
      <w:r w:rsidRPr="0076514B">
        <w:rPr>
          <w:color w:val="C00000"/>
        </w:rPr>
        <w:t xml:space="preserve">void </w:t>
      </w:r>
      <w:proofErr w:type="spellStart"/>
      <w:proofErr w:type="gramStart"/>
      <w:r w:rsidRPr="0076514B">
        <w:rPr>
          <w:color w:val="C00000"/>
        </w:rPr>
        <w:t>deleCache</w:t>
      </w:r>
      <w:proofErr w:type="spellEnd"/>
      <w:r w:rsidRPr="00507051">
        <w:t>(</w:t>
      </w:r>
      <w:proofErr w:type="gramEnd"/>
      <w:r w:rsidRPr="00507051">
        <w:t xml:space="preserve">int </w:t>
      </w:r>
      <w:proofErr w:type="spellStart"/>
      <w:r w:rsidRPr="00507051">
        <w:t>i</w:t>
      </w:r>
      <w:proofErr w:type="spellEnd"/>
      <w:r w:rsidRPr="00507051">
        <w:t>)</w:t>
      </w:r>
      <w:r>
        <w:t>:</w:t>
      </w:r>
    </w:p>
    <w:p w14:paraId="1AA0E727" w14:textId="71331337" w:rsidR="00507051" w:rsidRPr="00863424" w:rsidRDefault="00507051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vị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phần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vector </w:t>
      </w:r>
      <w:proofErr w:type="spellStart"/>
      <w:r w:rsidRPr="00863424">
        <w:rPr>
          <w:b w:val="0"/>
          <w:bCs/>
          <w:color w:val="0F0D29" w:themeColor="text1"/>
        </w:rPr>
        <w:t>kiểu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reqInfor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chứa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danh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sách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list file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gramStart"/>
      <w:r w:rsidRPr="00863424">
        <w:rPr>
          <w:b w:val="0"/>
          <w:bCs/>
          <w:color w:val="0F0D29" w:themeColor="text1"/>
        </w:rPr>
        <w:t xml:space="preserve">caching( </w:t>
      </w:r>
      <w:proofErr w:type="spellStart"/>
      <w:r w:rsidRPr="00863424">
        <w:rPr>
          <w:b w:val="0"/>
          <w:bCs/>
          <w:color w:val="0F0D29" w:themeColor="text1"/>
        </w:rPr>
        <w:t>chứa</w:t>
      </w:r>
      <w:proofErr w:type="spellEnd"/>
      <w:proofErr w:type="gram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tên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và</w:t>
      </w:r>
      <w:proofErr w:type="spellEnd"/>
      <w:r w:rsidRPr="00863424">
        <w:rPr>
          <w:b w:val="0"/>
          <w:bCs/>
          <w:color w:val="0F0D29" w:themeColor="text1"/>
        </w:rPr>
        <w:t xml:space="preserve"> timeout)</w:t>
      </w:r>
    </w:p>
    <w:p w14:paraId="38402078" w14:textId="4F75130D" w:rsidR="00507051" w:rsidRPr="00863424" w:rsidRDefault="00507051" w:rsidP="0076514B">
      <w:pPr>
        <w:ind w:left="720"/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xóa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phần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tại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vị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vector </w:t>
      </w:r>
      <w:proofErr w:type="spellStart"/>
      <w:proofErr w:type="gramStart"/>
      <w:r w:rsidRPr="00863424">
        <w:rPr>
          <w:b w:val="0"/>
          <w:bCs/>
          <w:color w:val="0F0D29" w:themeColor="text1"/>
        </w:rPr>
        <w:t>kiểu</w:t>
      </w:r>
      <w:proofErr w:type="spellEnd"/>
      <w:r w:rsidRPr="00863424">
        <w:rPr>
          <w:b w:val="0"/>
          <w:bCs/>
          <w:color w:val="0F0D29" w:themeColor="text1"/>
        </w:rPr>
        <w:t xml:space="preserve">  </w:t>
      </w:r>
      <w:proofErr w:type="spellStart"/>
      <w:r w:rsidRPr="00863424">
        <w:rPr>
          <w:b w:val="0"/>
          <w:bCs/>
          <w:color w:val="0F0D29" w:themeColor="text1"/>
        </w:rPr>
        <w:t>reqInfor</w:t>
      </w:r>
      <w:proofErr w:type="spellEnd"/>
      <w:proofErr w:type="gram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chứa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danh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sách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list file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caching</w:t>
      </w:r>
    </w:p>
    <w:p w14:paraId="643896AF" w14:textId="10B14F83" w:rsidR="00507051" w:rsidRPr="00863424" w:rsidRDefault="00507051" w:rsidP="0079712A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xóa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đi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nếu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hết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thời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gian</w:t>
      </w:r>
      <w:proofErr w:type="spellEnd"/>
      <w:r w:rsidRPr="00863424">
        <w:rPr>
          <w:b w:val="0"/>
          <w:bCs/>
          <w:color w:val="0F0D29" w:themeColor="text1"/>
        </w:rPr>
        <w:t xml:space="preserve"> timeout</w:t>
      </w:r>
    </w:p>
    <w:p w14:paraId="7A9A17EF" w14:textId="446D7140" w:rsidR="00507051" w:rsidRDefault="00507051" w:rsidP="00074981">
      <w:r w:rsidRPr="00507051">
        <w:t>-</w:t>
      </w:r>
      <w:r w:rsidRPr="0076514B">
        <w:rPr>
          <w:color w:val="C00000"/>
        </w:rPr>
        <w:t xml:space="preserve">bool </w:t>
      </w:r>
      <w:proofErr w:type="spellStart"/>
      <w:proofErr w:type="gramStart"/>
      <w:r w:rsidRPr="0076514B">
        <w:rPr>
          <w:color w:val="C00000"/>
        </w:rPr>
        <w:t>isEXPIRED</w:t>
      </w:r>
      <w:proofErr w:type="spellEnd"/>
      <w:r w:rsidRPr="00507051">
        <w:t>(</w:t>
      </w:r>
      <w:proofErr w:type="gramEnd"/>
      <w:r w:rsidRPr="00507051">
        <w:t xml:space="preserve">int </w:t>
      </w:r>
      <w:proofErr w:type="spellStart"/>
      <w:r w:rsidRPr="00507051">
        <w:t>i</w:t>
      </w:r>
      <w:proofErr w:type="spellEnd"/>
      <w:r w:rsidRPr="00507051">
        <w:t xml:space="preserve">, </w:t>
      </w:r>
      <w:proofErr w:type="spellStart"/>
      <w:r w:rsidRPr="00507051">
        <w:t>time_t</w:t>
      </w:r>
      <w:proofErr w:type="spellEnd"/>
      <w:r w:rsidRPr="00507051">
        <w:t xml:space="preserve"> now)</w:t>
      </w:r>
      <w:r>
        <w:t>:</w:t>
      </w:r>
    </w:p>
    <w:p w14:paraId="359E8475" w14:textId="6557D57B" w:rsidR="00507051" w:rsidRPr="00863424" w:rsidRDefault="00507051" w:rsidP="00074981">
      <w:pPr>
        <w:rPr>
          <w:b w:val="0"/>
          <w:bCs/>
          <w:color w:val="0F0D29" w:themeColor="text1"/>
        </w:rPr>
      </w:pPr>
      <w:r>
        <w:tab/>
      </w:r>
      <w:r w:rsidRPr="00863424">
        <w:rPr>
          <w:b w:val="0"/>
          <w:bCs/>
          <w:color w:val="0F0D29" w:themeColor="text1"/>
        </w:rPr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Tham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số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truyền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vị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list file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caching</w:t>
      </w:r>
    </w:p>
    <w:p w14:paraId="75A5C970" w14:textId="47E154C2" w:rsidR="00507051" w:rsidRPr="00863424" w:rsidRDefault="00507051" w:rsidP="00074981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Chức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năng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kiểm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xem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r w:rsidR="00074981" w:rsidRPr="00863424">
        <w:rPr>
          <w:b w:val="0"/>
          <w:bCs/>
          <w:color w:val="0F0D29" w:themeColor="text1"/>
        </w:rPr>
        <w:t xml:space="preserve">file </w:t>
      </w:r>
      <w:proofErr w:type="spellStart"/>
      <w:r w:rsidR="00074981" w:rsidRPr="00863424">
        <w:rPr>
          <w:b w:val="0"/>
          <w:bCs/>
          <w:color w:val="0F0D29" w:themeColor="text1"/>
        </w:rPr>
        <w:t>có</w:t>
      </w:r>
      <w:proofErr w:type="spellEnd"/>
      <w:r w:rsidR="00074981" w:rsidRPr="00863424">
        <w:rPr>
          <w:b w:val="0"/>
          <w:bCs/>
          <w:color w:val="0F0D29" w:themeColor="text1"/>
        </w:rPr>
        <w:t xml:space="preserve"> </w:t>
      </w:r>
      <w:proofErr w:type="spellStart"/>
      <w:r w:rsidR="00074981" w:rsidRPr="00863424">
        <w:rPr>
          <w:b w:val="0"/>
          <w:bCs/>
          <w:color w:val="0F0D29" w:themeColor="text1"/>
        </w:rPr>
        <w:t>còn</w:t>
      </w:r>
      <w:proofErr w:type="spellEnd"/>
      <w:r w:rsidR="00074981" w:rsidRPr="00863424">
        <w:rPr>
          <w:b w:val="0"/>
          <w:bCs/>
          <w:color w:val="0F0D29" w:themeColor="text1"/>
        </w:rPr>
        <w:t xml:space="preserve"> </w:t>
      </w:r>
      <w:proofErr w:type="spellStart"/>
      <w:r w:rsidR="00074981" w:rsidRPr="00863424">
        <w:rPr>
          <w:b w:val="0"/>
          <w:bCs/>
          <w:color w:val="0F0D29" w:themeColor="text1"/>
        </w:rPr>
        <w:t>hạn</w:t>
      </w:r>
      <w:proofErr w:type="spellEnd"/>
      <w:r w:rsidR="00074981" w:rsidRPr="00863424">
        <w:rPr>
          <w:b w:val="0"/>
          <w:bCs/>
          <w:color w:val="0F0D29" w:themeColor="text1"/>
        </w:rPr>
        <w:t xml:space="preserve"> </w:t>
      </w:r>
      <w:proofErr w:type="spellStart"/>
      <w:r w:rsidR="00074981" w:rsidRPr="00863424">
        <w:rPr>
          <w:b w:val="0"/>
          <w:bCs/>
          <w:color w:val="0F0D29" w:themeColor="text1"/>
        </w:rPr>
        <w:t>dùng</w:t>
      </w:r>
      <w:proofErr w:type="spellEnd"/>
      <w:r w:rsidR="00074981" w:rsidRPr="00863424">
        <w:rPr>
          <w:b w:val="0"/>
          <w:bCs/>
          <w:color w:val="0F0D29" w:themeColor="text1"/>
        </w:rPr>
        <w:t xml:space="preserve"> hay </w:t>
      </w:r>
      <w:proofErr w:type="spellStart"/>
      <w:r w:rsidR="00074981" w:rsidRPr="00863424">
        <w:rPr>
          <w:b w:val="0"/>
          <w:bCs/>
          <w:color w:val="0F0D29" w:themeColor="text1"/>
        </w:rPr>
        <w:t>không</w:t>
      </w:r>
      <w:proofErr w:type="spellEnd"/>
    </w:p>
    <w:p w14:paraId="2A7D6AFF" w14:textId="4E6E29C6" w:rsidR="00074981" w:rsidRPr="00863424" w:rsidRDefault="00074981" w:rsidP="00074981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ab/>
        <w:t xml:space="preserve">+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quả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sau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gọi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hàm</w:t>
      </w:r>
      <w:proofErr w:type="spellEnd"/>
      <w:r w:rsidRPr="00863424">
        <w:rPr>
          <w:b w:val="0"/>
          <w:bCs/>
          <w:color w:val="0F0D29" w:themeColor="text1"/>
        </w:rPr>
        <w:t xml:space="preserve">: </w:t>
      </w:r>
      <w:proofErr w:type="spellStart"/>
      <w:r w:rsidRPr="00863424">
        <w:rPr>
          <w:b w:val="0"/>
          <w:bCs/>
          <w:color w:val="0F0D29" w:themeColor="text1"/>
        </w:rPr>
        <w:t>xóa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đi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nếu</w:t>
      </w:r>
      <w:proofErr w:type="spellEnd"/>
      <w:r w:rsidRPr="00863424">
        <w:rPr>
          <w:b w:val="0"/>
          <w:bCs/>
          <w:color w:val="0F0D29" w:themeColor="text1"/>
        </w:rPr>
        <w:t xml:space="preserve"> file </w:t>
      </w:r>
      <w:proofErr w:type="spellStart"/>
      <w:r w:rsidRPr="00863424">
        <w:rPr>
          <w:b w:val="0"/>
          <w:bCs/>
          <w:color w:val="0F0D29" w:themeColor="text1"/>
        </w:rPr>
        <w:t>vược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quá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thời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gian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gramStart"/>
      <w:r w:rsidRPr="00863424">
        <w:rPr>
          <w:b w:val="0"/>
          <w:bCs/>
          <w:color w:val="0F0D29" w:themeColor="text1"/>
        </w:rPr>
        <w:t>timeout(</w:t>
      </w:r>
      <w:proofErr w:type="gramEnd"/>
      <w:r w:rsidRPr="00863424">
        <w:rPr>
          <w:b w:val="0"/>
          <w:bCs/>
          <w:color w:val="0F0D29" w:themeColor="text1"/>
        </w:rPr>
        <w:t xml:space="preserve">3 </w:t>
      </w:r>
      <w:proofErr w:type="spellStart"/>
      <w:r w:rsidRPr="00863424">
        <w:rPr>
          <w:b w:val="0"/>
          <w:bCs/>
          <w:color w:val="0F0D29" w:themeColor="text1"/>
        </w:rPr>
        <w:t>phút</w:t>
      </w:r>
      <w:proofErr w:type="spellEnd"/>
      <w:r w:rsidRPr="00863424">
        <w:rPr>
          <w:b w:val="0"/>
          <w:bCs/>
          <w:color w:val="0F0D29" w:themeColor="text1"/>
        </w:rPr>
        <w:t>)</w:t>
      </w:r>
    </w:p>
    <w:p w14:paraId="1A173DDD" w14:textId="77777777" w:rsidR="00507051" w:rsidRDefault="00507051" w:rsidP="00074981"/>
    <w:p w14:paraId="728F54CE" w14:textId="77777777" w:rsidR="00507051" w:rsidRDefault="00507051" w:rsidP="0079712A"/>
    <w:p w14:paraId="6CB3A7A8" w14:textId="77777777" w:rsidR="00507051" w:rsidRDefault="00507051" w:rsidP="0079712A"/>
    <w:p w14:paraId="4B59DF81" w14:textId="77777777" w:rsidR="00074981" w:rsidRDefault="00074981" w:rsidP="0079712A"/>
    <w:p w14:paraId="5FCA5C79" w14:textId="69E89E0D" w:rsidR="00507051" w:rsidRPr="0079712A" w:rsidRDefault="00507051" w:rsidP="0079712A"/>
    <w:p w14:paraId="195BC3D3" w14:textId="1C044BD1" w:rsidR="00FC6A55" w:rsidRDefault="00870CC6" w:rsidP="00FC6A55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0BE5C2" wp14:editId="6BDD4466">
                <wp:simplePos x="0" y="0"/>
                <wp:positionH relativeFrom="leftMargin">
                  <wp:align>right</wp:align>
                </wp:positionH>
                <wp:positionV relativeFrom="paragraph">
                  <wp:posOffset>-146685</wp:posOffset>
                </wp:positionV>
                <wp:extent cx="581025" cy="638175"/>
                <wp:effectExtent l="0" t="0" r="28575" b="28575"/>
                <wp:wrapNone/>
                <wp:docPr id="42" name="Diamond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36167D" w14:textId="789D4E8A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E5C2" id="Diamond 42" o:spid="_x0000_s1031" type="#_x0000_t4" style="position:absolute;margin-left:-5.45pt;margin-top:-11.55pt;width:45.75pt;height:50.25pt;z-index:2517155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" fillcolor="#024f75 [3204]" strokecolor="#012639 [1604]" strokeweight="2pt">
                <v:textbox>
                  <w:txbxContent>
                    <w:p w14:paraId="5C36167D" w14:textId="789D4E8A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B4C">
        <w:rPr>
          <w:sz w:val="40"/>
        </w:rPr>
        <w:t xml:space="preserve"> </w:t>
      </w:r>
      <w:r w:rsidR="000B2B4C" w:rsidRPr="002A179A">
        <w:rPr>
          <w:sz w:val="40"/>
        </w:rPr>
        <w:t>K</w:t>
      </w:r>
      <w:r w:rsidR="000C47B2">
        <w:rPr>
          <w:sz w:val="40"/>
        </w:rPr>
        <w:t xml:space="preserve">ẾT QUẢ CHẠY CHƯƠNG TRÌNH: </w:t>
      </w:r>
    </w:p>
    <w:p w14:paraId="3C0CC1DA" w14:textId="77777777" w:rsidR="0083623D" w:rsidRDefault="0083623D" w:rsidP="00C1210D">
      <w:pPr>
        <w:jc w:val="center"/>
      </w:pPr>
    </w:p>
    <w:p w14:paraId="02E045B9" w14:textId="5B2881EA" w:rsidR="00C1210D" w:rsidRDefault="00206FEF" w:rsidP="00C1210D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A22A6C" wp14:editId="0A73BE6E">
            <wp:simplePos x="0" y="0"/>
            <wp:positionH relativeFrom="column">
              <wp:posOffset>-264795</wp:posOffset>
            </wp:positionH>
            <wp:positionV relativeFrom="paragraph">
              <wp:posOffset>242570</wp:posOffset>
            </wp:positionV>
            <wp:extent cx="7067550" cy="3562350"/>
            <wp:effectExtent l="0" t="0" r="0" b="0"/>
            <wp:wrapNone/>
            <wp:docPr id="7" name="Hình ảnh 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1210D">
        <w:t>Cấu</w:t>
      </w:r>
      <w:proofErr w:type="spellEnd"/>
      <w:r w:rsidR="00C1210D">
        <w:t xml:space="preserve"> </w:t>
      </w:r>
      <w:proofErr w:type="spellStart"/>
      <w:r w:rsidR="00C1210D">
        <w:t>hình</w:t>
      </w:r>
      <w:proofErr w:type="spellEnd"/>
      <w:r w:rsidR="00C1210D">
        <w:t xml:space="preserve"> IP </w:t>
      </w:r>
      <w:proofErr w:type="spellStart"/>
      <w:r w:rsidR="00C1210D">
        <w:t>và</w:t>
      </w:r>
      <w:proofErr w:type="spellEnd"/>
      <w:r w:rsidR="00C1210D">
        <w:t xml:space="preserve"> PORT </w:t>
      </w:r>
      <w:proofErr w:type="spellStart"/>
      <w:r w:rsidR="00C1210D">
        <w:t>cho</w:t>
      </w:r>
      <w:proofErr w:type="spellEnd"/>
      <w:r w:rsidR="00C1210D">
        <w:t xml:space="preserve"> proxy</w:t>
      </w:r>
      <w:r w:rsidR="00D60318">
        <w:t xml:space="preserve"> server</w:t>
      </w:r>
    </w:p>
    <w:p w14:paraId="1A0B5DF6" w14:textId="00893DBB" w:rsidR="00FC6A55" w:rsidRDefault="00FC6A55" w:rsidP="000B2B4C"/>
    <w:p w14:paraId="25C3AF45" w14:textId="77777777" w:rsidR="00C1210D" w:rsidRDefault="00C1210D" w:rsidP="000B2B4C"/>
    <w:p w14:paraId="0FE49760" w14:textId="77777777" w:rsidR="00C1210D" w:rsidRDefault="00C1210D" w:rsidP="000B2B4C"/>
    <w:p w14:paraId="61728C9F" w14:textId="77777777" w:rsidR="00C1210D" w:rsidRDefault="00C1210D" w:rsidP="000B2B4C"/>
    <w:p w14:paraId="75B4F978" w14:textId="77777777" w:rsidR="00C1210D" w:rsidRDefault="00C1210D" w:rsidP="000B2B4C"/>
    <w:p w14:paraId="5D925FA9" w14:textId="77777777" w:rsidR="00C1210D" w:rsidRDefault="00C1210D" w:rsidP="000B2B4C"/>
    <w:p w14:paraId="0EA5BD76" w14:textId="77777777" w:rsidR="00C1210D" w:rsidRDefault="00C1210D" w:rsidP="000B2B4C"/>
    <w:p w14:paraId="55D5F219" w14:textId="77777777" w:rsidR="00C1210D" w:rsidRDefault="00C1210D" w:rsidP="000B2B4C"/>
    <w:p w14:paraId="503DE8F2" w14:textId="77777777" w:rsidR="00C1210D" w:rsidRDefault="00C1210D" w:rsidP="000B2B4C"/>
    <w:p w14:paraId="1357CD1B" w14:textId="77777777" w:rsidR="00C1210D" w:rsidRDefault="00C1210D" w:rsidP="000B2B4C"/>
    <w:p w14:paraId="04CC3C5C" w14:textId="77777777" w:rsidR="0079712A" w:rsidRDefault="0079712A" w:rsidP="0079712A">
      <w:pPr>
        <w:rPr>
          <w:noProof/>
        </w:rPr>
      </w:pPr>
    </w:p>
    <w:p w14:paraId="31C97DA5" w14:textId="77777777" w:rsidR="0079712A" w:rsidRDefault="0079712A" w:rsidP="0079712A">
      <w:pPr>
        <w:rPr>
          <w:noProof/>
        </w:rPr>
      </w:pPr>
    </w:p>
    <w:p w14:paraId="07DB58AC" w14:textId="77777777" w:rsidR="0079712A" w:rsidRDefault="0079712A" w:rsidP="0079712A">
      <w:pPr>
        <w:rPr>
          <w:noProof/>
        </w:rPr>
      </w:pPr>
    </w:p>
    <w:p w14:paraId="4B2BCFA7" w14:textId="77777777" w:rsidR="00433922" w:rsidRDefault="00433922" w:rsidP="0079712A">
      <w:pPr>
        <w:rPr>
          <w:noProof/>
        </w:rPr>
      </w:pPr>
    </w:p>
    <w:p w14:paraId="6A5B7821" w14:textId="77777777" w:rsidR="00074981" w:rsidRDefault="00074981" w:rsidP="0079712A"/>
    <w:p w14:paraId="18038C42" w14:textId="77777777" w:rsidR="0083623D" w:rsidRDefault="0083623D" w:rsidP="0083623D">
      <w:pPr>
        <w:ind w:left="2160" w:firstLine="720"/>
      </w:pPr>
    </w:p>
    <w:p w14:paraId="5A7B5E07" w14:textId="38C27B5E" w:rsidR="0079712A" w:rsidRDefault="00074981" w:rsidP="0083623D">
      <w:pPr>
        <w:ind w:left="2160" w:firstLine="72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A383F3E" wp14:editId="5B84A52B">
            <wp:simplePos x="0" y="0"/>
            <wp:positionH relativeFrom="margin">
              <wp:posOffset>-360045</wp:posOffset>
            </wp:positionH>
            <wp:positionV relativeFrom="paragraph">
              <wp:posOffset>291465</wp:posOffset>
            </wp:positionV>
            <wp:extent cx="6864350" cy="3762375"/>
            <wp:effectExtent l="0" t="0" r="0" b="9525"/>
            <wp:wrapNone/>
            <wp:docPr id="12" name="Hình ảnh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12A">
        <w:t xml:space="preserve"> </w:t>
      </w:r>
      <w:proofErr w:type="spellStart"/>
      <w:r w:rsidR="0079712A">
        <w:t>Cài</w:t>
      </w:r>
      <w:proofErr w:type="spellEnd"/>
      <w:r w:rsidR="0079712A">
        <w:t xml:space="preserve"> </w:t>
      </w:r>
      <w:proofErr w:type="spellStart"/>
      <w:r w:rsidR="0079712A">
        <w:t>đặt</w:t>
      </w:r>
      <w:proofErr w:type="spellEnd"/>
      <w:r w:rsidR="0079712A">
        <w:t xml:space="preserve"> </w:t>
      </w:r>
      <w:proofErr w:type="spellStart"/>
      <w:r w:rsidR="0079712A">
        <w:t>các</w:t>
      </w:r>
      <w:proofErr w:type="spellEnd"/>
      <w:r w:rsidR="0079712A">
        <w:t xml:space="preserve"> </w:t>
      </w:r>
      <w:proofErr w:type="spellStart"/>
      <w:r w:rsidR="0079712A">
        <w:t>trang</w:t>
      </w:r>
      <w:proofErr w:type="spellEnd"/>
      <w:r w:rsidR="0079712A">
        <w:t xml:space="preserve"> web </w:t>
      </w:r>
      <w:proofErr w:type="spellStart"/>
      <w:r w:rsidR="0079712A">
        <w:t>trong</w:t>
      </w:r>
      <w:proofErr w:type="spellEnd"/>
      <w:r w:rsidR="0079712A">
        <w:t xml:space="preserve"> blacklist</w:t>
      </w:r>
    </w:p>
    <w:p w14:paraId="229DF71C" w14:textId="77777777" w:rsidR="0083623D" w:rsidRDefault="0083623D" w:rsidP="0083623D">
      <w:pPr>
        <w:ind w:left="2160" w:firstLine="720"/>
      </w:pPr>
    </w:p>
    <w:p w14:paraId="49D30B68" w14:textId="0026D468" w:rsidR="0079712A" w:rsidRDefault="0079712A" w:rsidP="0079712A"/>
    <w:p w14:paraId="40697EF4" w14:textId="3906EA5B" w:rsidR="0079712A" w:rsidRDefault="0079712A" w:rsidP="0079712A"/>
    <w:p w14:paraId="6539F2E0" w14:textId="7B7AC487" w:rsidR="00C1210D" w:rsidRDefault="00C1210D" w:rsidP="000B2B4C"/>
    <w:p w14:paraId="30E59AAB" w14:textId="56322D4A" w:rsidR="00C1210D" w:rsidRDefault="00C1210D" w:rsidP="000B2B4C"/>
    <w:p w14:paraId="79872024" w14:textId="77777777" w:rsidR="00C1210D" w:rsidRDefault="00C1210D" w:rsidP="000B2B4C"/>
    <w:p w14:paraId="39AA6AD6" w14:textId="77777777" w:rsidR="00C1210D" w:rsidRDefault="00C1210D" w:rsidP="000B2B4C"/>
    <w:p w14:paraId="4F3E0324" w14:textId="77777777" w:rsidR="00C1210D" w:rsidRDefault="00C1210D" w:rsidP="000B2B4C"/>
    <w:p w14:paraId="116FB1B7" w14:textId="43787DA0" w:rsidR="00FC6A55" w:rsidRDefault="00FC6A55" w:rsidP="000B2B4C"/>
    <w:p w14:paraId="31523C51" w14:textId="41F6F991" w:rsidR="00C1210D" w:rsidRDefault="00C1210D" w:rsidP="00FC6A55"/>
    <w:p w14:paraId="584DE91D" w14:textId="77777777" w:rsidR="00074981" w:rsidRDefault="00074981" w:rsidP="0079712A">
      <w:pPr>
        <w:rPr>
          <w:sz w:val="40"/>
        </w:rPr>
      </w:pPr>
    </w:p>
    <w:p w14:paraId="0BA17BEE" w14:textId="15D2249C" w:rsidR="0079712A" w:rsidRDefault="0079712A" w:rsidP="0083623D">
      <w:pPr>
        <w:ind w:left="2880" w:firstLine="720"/>
      </w:pPr>
      <w:proofErr w:type="spellStart"/>
      <w:r>
        <w:lastRenderedPageBreak/>
        <w:t>Tạo</w:t>
      </w:r>
      <w:proofErr w:type="spellEnd"/>
      <w:r>
        <w:t xml:space="preserve"> folder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cache</w:t>
      </w:r>
    </w:p>
    <w:p w14:paraId="4D1C1EB2" w14:textId="39D32D05" w:rsidR="0079712A" w:rsidRDefault="00C657B3" w:rsidP="0079712A">
      <w:pPr>
        <w:rPr>
          <w:sz w:val="4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8F9304A" wp14:editId="028AF915">
            <wp:simplePos x="0" y="0"/>
            <wp:positionH relativeFrom="column">
              <wp:posOffset>-454025</wp:posOffset>
            </wp:positionH>
            <wp:positionV relativeFrom="paragraph">
              <wp:posOffset>8890</wp:posOffset>
            </wp:positionV>
            <wp:extent cx="6867144" cy="3858768"/>
            <wp:effectExtent l="0" t="0" r="0" b="8890"/>
            <wp:wrapNone/>
            <wp:docPr id="15" name="Hình ảnh 15" descr="Ảnh có chứa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144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26635" w14:textId="49DF2677" w:rsidR="0079712A" w:rsidRDefault="0079712A" w:rsidP="0079712A">
      <w:pPr>
        <w:rPr>
          <w:sz w:val="40"/>
        </w:rPr>
      </w:pPr>
    </w:p>
    <w:p w14:paraId="04A7ED67" w14:textId="77777777" w:rsidR="0079712A" w:rsidRDefault="0079712A" w:rsidP="0079712A">
      <w:pPr>
        <w:rPr>
          <w:sz w:val="40"/>
        </w:rPr>
      </w:pPr>
    </w:p>
    <w:p w14:paraId="394B3C58" w14:textId="77777777" w:rsidR="0079712A" w:rsidRDefault="0079712A" w:rsidP="0079712A">
      <w:pPr>
        <w:rPr>
          <w:sz w:val="40"/>
        </w:rPr>
      </w:pPr>
    </w:p>
    <w:p w14:paraId="1656D117" w14:textId="77777777" w:rsidR="0079712A" w:rsidRDefault="0079712A" w:rsidP="0079712A">
      <w:pPr>
        <w:rPr>
          <w:sz w:val="40"/>
        </w:rPr>
      </w:pPr>
    </w:p>
    <w:p w14:paraId="1BA02005" w14:textId="77777777" w:rsidR="0079712A" w:rsidRDefault="0079712A" w:rsidP="0079712A">
      <w:pPr>
        <w:rPr>
          <w:sz w:val="40"/>
        </w:rPr>
      </w:pPr>
    </w:p>
    <w:p w14:paraId="2F65D73C" w14:textId="3C0B57F2" w:rsidR="00C1210D" w:rsidRDefault="00C1210D" w:rsidP="00FC6A55">
      <w:pPr>
        <w:rPr>
          <w:sz w:val="40"/>
        </w:rPr>
      </w:pPr>
    </w:p>
    <w:p w14:paraId="7B5F5A8B" w14:textId="7D15748D" w:rsidR="00C1210D" w:rsidRDefault="00C1210D" w:rsidP="00FC6A55">
      <w:pPr>
        <w:rPr>
          <w:sz w:val="40"/>
        </w:rPr>
      </w:pPr>
    </w:p>
    <w:p w14:paraId="669DC2BC" w14:textId="5B20D652" w:rsidR="00C1210D" w:rsidRDefault="00C1210D" w:rsidP="00FC6A55">
      <w:pPr>
        <w:rPr>
          <w:sz w:val="40"/>
        </w:rPr>
      </w:pPr>
    </w:p>
    <w:p w14:paraId="390E6946" w14:textId="4D0E18FE" w:rsidR="00C1210D" w:rsidRDefault="00C1210D" w:rsidP="00FC6A55">
      <w:pPr>
        <w:rPr>
          <w:sz w:val="40"/>
        </w:rPr>
      </w:pPr>
    </w:p>
    <w:p w14:paraId="30E1AA81" w14:textId="5C56F5B9" w:rsidR="0079712A" w:rsidRDefault="0079712A" w:rsidP="00FC6A55">
      <w:pPr>
        <w:rPr>
          <w:sz w:val="40"/>
        </w:rPr>
      </w:pPr>
    </w:p>
    <w:p w14:paraId="77B5FEA8" w14:textId="77777777" w:rsidR="0079712A" w:rsidRDefault="0079712A" w:rsidP="0079712A">
      <w:pPr>
        <w:rPr>
          <w:sz w:val="40"/>
        </w:rPr>
      </w:pPr>
    </w:p>
    <w:p w14:paraId="1BF75A5C" w14:textId="77777777" w:rsidR="0079712A" w:rsidRDefault="0079712A" w:rsidP="0083623D">
      <w:pPr>
        <w:ind w:left="2880" w:firstLine="720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4F1481F" wp14:editId="076899C4">
            <wp:simplePos x="0" y="0"/>
            <wp:positionH relativeFrom="page">
              <wp:posOffset>490855</wp:posOffset>
            </wp:positionH>
            <wp:positionV relativeFrom="paragraph">
              <wp:posOffset>386715</wp:posOffset>
            </wp:positionV>
            <wp:extent cx="6867144" cy="3858768"/>
            <wp:effectExtent l="0" t="0" r="0" b="8890"/>
            <wp:wrapNone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144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Proxy Server</w:t>
      </w:r>
    </w:p>
    <w:p w14:paraId="7B52417A" w14:textId="77777777" w:rsidR="0079712A" w:rsidRDefault="0079712A" w:rsidP="0079712A">
      <w:pPr>
        <w:rPr>
          <w:sz w:val="40"/>
        </w:rPr>
      </w:pPr>
    </w:p>
    <w:p w14:paraId="1DA6DF28" w14:textId="77777777" w:rsidR="0079712A" w:rsidRDefault="0079712A" w:rsidP="0079712A">
      <w:pPr>
        <w:rPr>
          <w:sz w:val="40"/>
        </w:rPr>
      </w:pPr>
    </w:p>
    <w:p w14:paraId="25CBC27F" w14:textId="77777777" w:rsidR="0079712A" w:rsidRDefault="0079712A" w:rsidP="0079712A">
      <w:pPr>
        <w:rPr>
          <w:sz w:val="40"/>
        </w:rPr>
      </w:pPr>
    </w:p>
    <w:p w14:paraId="0F1D9267" w14:textId="7C8624DF" w:rsidR="0079712A" w:rsidRDefault="0079712A" w:rsidP="00FC6A55">
      <w:pPr>
        <w:rPr>
          <w:sz w:val="40"/>
        </w:rPr>
      </w:pPr>
    </w:p>
    <w:p w14:paraId="41418CB4" w14:textId="0ABF9B74" w:rsidR="0079712A" w:rsidRDefault="0079712A" w:rsidP="00FC6A55">
      <w:pPr>
        <w:rPr>
          <w:sz w:val="40"/>
        </w:rPr>
      </w:pPr>
    </w:p>
    <w:p w14:paraId="73BB5E3F" w14:textId="761B7E0F" w:rsidR="0079712A" w:rsidRDefault="0079712A" w:rsidP="00FC6A55">
      <w:pPr>
        <w:rPr>
          <w:sz w:val="40"/>
        </w:rPr>
      </w:pPr>
    </w:p>
    <w:p w14:paraId="17C00A4D" w14:textId="3D57E166" w:rsidR="0079712A" w:rsidRDefault="0079712A" w:rsidP="00FC6A55">
      <w:pPr>
        <w:rPr>
          <w:sz w:val="40"/>
        </w:rPr>
      </w:pPr>
    </w:p>
    <w:p w14:paraId="6F6ECD16" w14:textId="08BEA654" w:rsidR="0079712A" w:rsidRDefault="0079712A" w:rsidP="00FC6A55">
      <w:pPr>
        <w:rPr>
          <w:sz w:val="40"/>
        </w:rPr>
      </w:pPr>
    </w:p>
    <w:p w14:paraId="3E8DB280" w14:textId="3FF4E5B0" w:rsidR="0079712A" w:rsidRDefault="0079712A" w:rsidP="0079712A">
      <w:pPr>
        <w:rPr>
          <w:sz w:val="40"/>
        </w:rPr>
      </w:pPr>
    </w:p>
    <w:p w14:paraId="311C56D9" w14:textId="19EA36DB" w:rsidR="00074981" w:rsidRDefault="00074981" w:rsidP="0079712A"/>
    <w:p w14:paraId="5D05B58F" w14:textId="0B7872BA" w:rsidR="0079712A" w:rsidRDefault="0079712A" w:rsidP="0083623D">
      <w:pPr>
        <w:ind w:left="1440" w:firstLine="720"/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gramStart"/>
      <w:r>
        <w:t xml:space="preserve">kenhtoeic.com( </w:t>
      </w:r>
      <w:proofErr w:type="spellStart"/>
      <w:r>
        <w:t>thành</w:t>
      </w:r>
      <w:proofErr w:type="spellEnd"/>
      <w:proofErr w:type="gramEnd"/>
      <w:r>
        <w:t xml:space="preserve"> </w:t>
      </w:r>
      <w:proofErr w:type="spellStart"/>
      <w:r>
        <w:t>công</w:t>
      </w:r>
      <w:proofErr w:type="spellEnd"/>
      <w:r>
        <w:t>)</w:t>
      </w:r>
    </w:p>
    <w:p w14:paraId="3F131FB7" w14:textId="26D60F68" w:rsidR="0079712A" w:rsidRDefault="00C657B3" w:rsidP="0079712A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699200" behindDoc="0" locked="0" layoutInCell="1" allowOverlap="1" wp14:anchorId="18201598" wp14:editId="63D0C3B4">
            <wp:simplePos x="0" y="0"/>
            <wp:positionH relativeFrom="page">
              <wp:posOffset>407670</wp:posOffset>
            </wp:positionH>
            <wp:positionV relativeFrom="paragraph">
              <wp:posOffset>10795</wp:posOffset>
            </wp:positionV>
            <wp:extent cx="6865620" cy="3743325"/>
            <wp:effectExtent l="0" t="0" r="0" b="9525"/>
            <wp:wrapNone/>
            <wp:docPr id="17" name="Hình ảnh 17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4977B" w14:textId="7E66FE33" w:rsidR="0079712A" w:rsidRDefault="0079712A" w:rsidP="0079712A">
      <w:pPr>
        <w:rPr>
          <w:sz w:val="40"/>
        </w:rPr>
      </w:pPr>
    </w:p>
    <w:p w14:paraId="3A242805" w14:textId="77777777" w:rsidR="0079712A" w:rsidRDefault="0079712A" w:rsidP="0079712A">
      <w:pPr>
        <w:rPr>
          <w:sz w:val="40"/>
        </w:rPr>
      </w:pPr>
    </w:p>
    <w:p w14:paraId="218BBA5A" w14:textId="0878CDB7" w:rsidR="00DC1932" w:rsidRDefault="00DC1932" w:rsidP="00FC6A55">
      <w:pPr>
        <w:rPr>
          <w:sz w:val="40"/>
        </w:rPr>
      </w:pPr>
    </w:p>
    <w:p w14:paraId="1D788FBE" w14:textId="352F3095" w:rsidR="00DC1932" w:rsidRDefault="00DC1932" w:rsidP="00FC6A55">
      <w:pPr>
        <w:rPr>
          <w:sz w:val="40"/>
        </w:rPr>
      </w:pPr>
    </w:p>
    <w:p w14:paraId="6E67A5AF" w14:textId="194C1773" w:rsidR="00DC1932" w:rsidRDefault="00DC1932" w:rsidP="00FC6A55">
      <w:pPr>
        <w:rPr>
          <w:sz w:val="40"/>
        </w:rPr>
      </w:pPr>
    </w:p>
    <w:p w14:paraId="172C4769" w14:textId="18BC3634" w:rsidR="00DC1932" w:rsidRDefault="00DC1932" w:rsidP="00FC6A55">
      <w:pPr>
        <w:rPr>
          <w:sz w:val="40"/>
        </w:rPr>
      </w:pPr>
    </w:p>
    <w:p w14:paraId="24423C44" w14:textId="1C0EBFB1" w:rsidR="00DC1932" w:rsidRDefault="00DC1932" w:rsidP="00FC6A55">
      <w:pPr>
        <w:rPr>
          <w:sz w:val="40"/>
        </w:rPr>
      </w:pPr>
    </w:p>
    <w:p w14:paraId="4C158111" w14:textId="70055080" w:rsidR="00FF6E51" w:rsidRDefault="00FF6E51" w:rsidP="00FC6A55">
      <w:pPr>
        <w:rPr>
          <w:sz w:val="40"/>
        </w:rPr>
      </w:pPr>
    </w:p>
    <w:p w14:paraId="6999745D" w14:textId="09F76963" w:rsidR="0079712A" w:rsidRDefault="0079712A" w:rsidP="00BD2C9A">
      <w:pPr>
        <w:rPr>
          <w:sz w:val="26"/>
          <w:szCs w:val="26"/>
        </w:rPr>
      </w:pPr>
    </w:p>
    <w:p w14:paraId="0C4ABC01" w14:textId="78219359" w:rsidR="00BD2C9A" w:rsidRDefault="00BD2C9A" w:rsidP="00FC6A55">
      <w:pPr>
        <w:rPr>
          <w:sz w:val="40"/>
        </w:rPr>
      </w:pPr>
    </w:p>
    <w:p w14:paraId="70C660E9" w14:textId="1AAFB561" w:rsidR="00BD2C9A" w:rsidRDefault="00BD2C9A" w:rsidP="00FC6A55">
      <w:pPr>
        <w:rPr>
          <w:sz w:val="40"/>
        </w:rPr>
      </w:pPr>
    </w:p>
    <w:p w14:paraId="76A87CA3" w14:textId="01232573" w:rsidR="0083623D" w:rsidRDefault="0083623D" w:rsidP="0083623D">
      <w:pPr>
        <w:rPr>
          <w:sz w:val="26"/>
          <w:szCs w:val="26"/>
        </w:rPr>
      </w:pPr>
    </w:p>
    <w:p w14:paraId="4F7D8B60" w14:textId="0267A5A8" w:rsidR="00074981" w:rsidRPr="0079712A" w:rsidRDefault="00074981" w:rsidP="0083623D">
      <w:pPr>
        <w:rPr>
          <w:sz w:val="26"/>
          <w:szCs w:val="26"/>
        </w:rPr>
      </w:pPr>
      <w:r>
        <w:rPr>
          <w:sz w:val="26"/>
          <w:szCs w:val="26"/>
        </w:rPr>
        <w:t>F</w:t>
      </w:r>
      <w:r w:rsidRPr="0079712A">
        <w:rPr>
          <w:sz w:val="26"/>
          <w:szCs w:val="26"/>
        </w:rPr>
        <w:t>ile</w:t>
      </w:r>
      <w:r>
        <w:rPr>
          <w:sz w:val="26"/>
          <w:szCs w:val="26"/>
        </w:rPr>
        <w:t xml:space="preserve"> </w:t>
      </w:r>
      <w:r w:rsidRPr="0079712A">
        <w:rPr>
          <w:sz w:val="26"/>
          <w:szCs w:val="26"/>
        </w:rPr>
        <w:t xml:space="preserve">cache ban </w:t>
      </w:r>
      <w:proofErr w:type="spellStart"/>
      <w:r w:rsidRPr="0079712A">
        <w:rPr>
          <w:sz w:val="26"/>
          <w:szCs w:val="26"/>
        </w:rPr>
        <w:t>đầu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rỗng</w:t>
      </w:r>
      <w:proofErr w:type="spellEnd"/>
      <w:r w:rsidRPr="0079712A">
        <w:rPr>
          <w:sz w:val="26"/>
          <w:szCs w:val="26"/>
        </w:rPr>
        <w:t xml:space="preserve">, </w:t>
      </w:r>
      <w:proofErr w:type="spellStart"/>
      <w:r w:rsidRPr="0079712A">
        <w:rPr>
          <w:sz w:val="26"/>
          <w:szCs w:val="26"/>
        </w:rPr>
        <w:t>khi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lần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đầu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truy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cập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vào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thì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nội</w:t>
      </w:r>
      <w:proofErr w:type="spellEnd"/>
      <w:r w:rsidRPr="0079712A">
        <w:rPr>
          <w:sz w:val="26"/>
          <w:szCs w:val="26"/>
        </w:rPr>
        <w:t xml:space="preserve"> dung web </w:t>
      </w:r>
      <w:proofErr w:type="spellStart"/>
      <w:r w:rsidRPr="0079712A">
        <w:rPr>
          <w:sz w:val="26"/>
          <w:szCs w:val="26"/>
        </w:rPr>
        <w:t>sẽ</w:t>
      </w:r>
      <w:proofErr w:type="spellEnd"/>
      <w:r w:rsidRPr="0079712A">
        <w:rPr>
          <w:sz w:val="26"/>
          <w:szCs w:val="26"/>
        </w:rPr>
        <w:t xml:space="preserve"> </w:t>
      </w:r>
      <w:proofErr w:type="spellStart"/>
      <w:r w:rsidRPr="0079712A">
        <w:rPr>
          <w:sz w:val="26"/>
          <w:szCs w:val="26"/>
        </w:rPr>
        <w:t>được</w:t>
      </w:r>
      <w:proofErr w:type="spellEnd"/>
      <w:r w:rsidRPr="0079712A">
        <w:rPr>
          <w:sz w:val="26"/>
          <w:szCs w:val="26"/>
        </w:rPr>
        <w:t xml:space="preserve"> cache </w:t>
      </w:r>
      <w:proofErr w:type="spellStart"/>
      <w:r w:rsidRPr="0079712A">
        <w:rPr>
          <w:sz w:val="26"/>
          <w:szCs w:val="26"/>
        </w:rPr>
        <w:t>vào</w:t>
      </w:r>
      <w:proofErr w:type="spellEnd"/>
      <w:r w:rsidRPr="0079712A">
        <w:rPr>
          <w:sz w:val="26"/>
          <w:szCs w:val="26"/>
        </w:rPr>
        <w:t xml:space="preserve"> file</w:t>
      </w:r>
    </w:p>
    <w:p w14:paraId="72877762" w14:textId="4F8D7FAB" w:rsidR="00BD2C9A" w:rsidRDefault="00074981" w:rsidP="00FC6A55">
      <w:pPr>
        <w:rPr>
          <w:sz w:val="4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5AFC638" wp14:editId="19826358">
            <wp:simplePos x="0" y="0"/>
            <wp:positionH relativeFrom="margin">
              <wp:align>right</wp:align>
            </wp:positionH>
            <wp:positionV relativeFrom="paragraph">
              <wp:posOffset>125095</wp:posOffset>
            </wp:positionV>
            <wp:extent cx="7305675" cy="3657600"/>
            <wp:effectExtent l="0" t="0" r="9525" b="0"/>
            <wp:wrapNone/>
            <wp:docPr id="18" name="Hình ảnh 18" descr="Ảnh có chứa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B1E79" w14:textId="7DC64463" w:rsidR="00BD2C9A" w:rsidRDefault="00BD2C9A" w:rsidP="00FC6A55">
      <w:pPr>
        <w:rPr>
          <w:sz w:val="40"/>
        </w:rPr>
      </w:pPr>
    </w:p>
    <w:p w14:paraId="4AC93B2A" w14:textId="77F6EEFF" w:rsidR="00BD2C9A" w:rsidRDefault="00BD2C9A" w:rsidP="00BD2C9A"/>
    <w:p w14:paraId="6C9B8234" w14:textId="2484FB24" w:rsidR="00BD2C9A" w:rsidRDefault="00BD2C9A" w:rsidP="00FC6A55">
      <w:pPr>
        <w:rPr>
          <w:sz w:val="40"/>
        </w:rPr>
      </w:pPr>
    </w:p>
    <w:p w14:paraId="1AB39CD1" w14:textId="15ED0AF3" w:rsidR="00BD2C9A" w:rsidRDefault="00BD2C9A" w:rsidP="00FC6A55">
      <w:pPr>
        <w:rPr>
          <w:sz w:val="40"/>
        </w:rPr>
      </w:pPr>
    </w:p>
    <w:p w14:paraId="7903A2D6" w14:textId="4838D926" w:rsidR="00BD2C9A" w:rsidRDefault="00BD2C9A" w:rsidP="00FC6A55">
      <w:pPr>
        <w:rPr>
          <w:sz w:val="40"/>
        </w:rPr>
      </w:pPr>
    </w:p>
    <w:p w14:paraId="1571256A" w14:textId="72487E5F" w:rsidR="00EF2795" w:rsidRDefault="00EF2795" w:rsidP="00EF2795">
      <w:pPr>
        <w:rPr>
          <w:sz w:val="40"/>
        </w:rPr>
      </w:pPr>
    </w:p>
    <w:p w14:paraId="2F7199D6" w14:textId="4580E353" w:rsidR="00EF2795" w:rsidRDefault="00EF2795" w:rsidP="00EF2795">
      <w:pPr>
        <w:rPr>
          <w:sz w:val="40"/>
        </w:rPr>
      </w:pPr>
    </w:p>
    <w:p w14:paraId="4CE68A4F" w14:textId="29C980AC" w:rsidR="00EF2795" w:rsidRDefault="00EF2795" w:rsidP="00EF2795">
      <w:pPr>
        <w:rPr>
          <w:noProof/>
        </w:rPr>
      </w:pPr>
    </w:p>
    <w:p w14:paraId="58484734" w14:textId="2A89B97F" w:rsidR="00074981" w:rsidRDefault="00074981" w:rsidP="00EF2795"/>
    <w:p w14:paraId="2E3419A7" w14:textId="7CFC7C6D" w:rsidR="0083623D" w:rsidRDefault="0083623D" w:rsidP="00863424"/>
    <w:p w14:paraId="5E9748B1" w14:textId="44CD2E50" w:rsidR="00EF2795" w:rsidRDefault="00EF2795" w:rsidP="0083623D">
      <w:pPr>
        <w:jc w:val="center"/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Firefox</w:t>
      </w:r>
      <w:r w:rsidR="0079712A">
        <w:t xml:space="preserve"> </w:t>
      </w:r>
      <w:proofErr w:type="spellStart"/>
      <w:r w:rsidR="0079712A">
        <w:t>và</w:t>
      </w:r>
      <w:proofErr w:type="spellEnd"/>
      <w:r w:rsidR="0079712A"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kenhtoeic.com,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cache</w:t>
      </w:r>
    </w:p>
    <w:p w14:paraId="367507ED" w14:textId="2BDC39F0" w:rsidR="00EF2795" w:rsidRDefault="0079712A" w:rsidP="00FC6A55">
      <w:pPr>
        <w:rPr>
          <w:sz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653E7C2" wp14:editId="77DDD8A1">
            <wp:simplePos x="0" y="0"/>
            <wp:positionH relativeFrom="page">
              <wp:posOffset>251460</wp:posOffset>
            </wp:positionH>
            <wp:positionV relativeFrom="paragraph">
              <wp:posOffset>-1905</wp:posOffset>
            </wp:positionV>
            <wp:extent cx="7109460" cy="4029075"/>
            <wp:effectExtent l="0" t="0" r="0" b="9525"/>
            <wp:wrapNone/>
            <wp:docPr id="19" name="Hình ảnh 19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B313" w14:textId="50D58F03" w:rsidR="00EF2795" w:rsidRDefault="00EF2795" w:rsidP="00BD2C9A"/>
    <w:p w14:paraId="7A2E797C" w14:textId="77777777" w:rsidR="00EF2795" w:rsidRDefault="00EF2795" w:rsidP="00BD2C9A"/>
    <w:p w14:paraId="2988561F" w14:textId="70902E89" w:rsidR="00EF2795" w:rsidRDefault="00EF2795" w:rsidP="00BD2C9A"/>
    <w:p w14:paraId="509DFAF3" w14:textId="5E329CEF" w:rsidR="00EF2795" w:rsidRDefault="00EF2795" w:rsidP="00BD2C9A"/>
    <w:p w14:paraId="3EC458EB" w14:textId="0B0A6BB0" w:rsidR="00EF2795" w:rsidRDefault="00EF2795" w:rsidP="00BD2C9A"/>
    <w:p w14:paraId="00CB09F8" w14:textId="25E3B6DD" w:rsidR="00EF2795" w:rsidRDefault="00EF2795" w:rsidP="00BD2C9A"/>
    <w:p w14:paraId="1EFA8E44" w14:textId="3E8077A6" w:rsidR="00EF2795" w:rsidRDefault="00EF2795" w:rsidP="00BD2C9A"/>
    <w:p w14:paraId="1B1D722B" w14:textId="243DE45B" w:rsidR="00EF2795" w:rsidRDefault="00EF2795" w:rsidP="00BD2C9A"/>
    <w:p w14:paraId="11099497" w14:textId="6D548B72" w:rsidR="00EF2795" w:rsidRDefault="00EF2795" w:rsidP="00BD2C9A"/>
    <w:p w14:paraId="5F768002" w14:textId="77777777" w:rsidR="00EF2795" w:rsidRDefault="00EF2795" w:rsidP="00BD2C9A"/>
    <w:p w14:paraId="41CCCD1C" w14:textId="77777777" w:rsidR="00EF2795" w:rsidRDefault="00EF2795" w:rsidP="00BD2C9A">
      <w:pPr>
        <w:rPr>
          <w:noProof/>
          <w:sz w:val="40"/>
        </w:rPr>
      </w:pPr>
    </w:p>
    <w:p w14:paraId="46BCA651" w14:textId="77777777" w:rsidR="00EF2795" w:rsidRDefault="00EF2795" w:rsidP="00BD2C9A">
      <w:pPr>
        <w:rPr>
          <w:noProof/>
          <w:sz w:val="40"/>
        </w:rPr>
      </w:pPr>
    </w:p>
    <w:p w14:paraId="2AAEB5B9" w14:textId="77777777" w:rsidR="0079712A" w:rsidRDefault="0079712A" w:rsidP="00BD2C9A">
      <w:pPr>
        <w:rPr>
          <w:noProof/>
          <w:sz w:val="40"/>
        </w:rPr>
      </w:pPr>
    </w:p>
    <w:p w14:paraId="6DD70300" w14:textId="77777777" w:rsidR="00074981" w:rsidRDefault="00074981" w:rsidP="00BD2C9A"/>
    <w:p w14:paraId="0CD27A96" w14:textId="77777777" w:rsidR="0083623D" w:rsidRDefault="0083623D" w:rsidP="0083623D">
      <w:pPr>
        <w:ind w:left="1440" w:firstLine="720"/>
      </w:pPr>
    </w:p>
    <w:p w14:paraId="5D9E27A2" w14:textId="43C58D82" w:rsidR="00DC1932" w:rsidRDefault="00EF2795" w:rsidP="0083623D">
      <w:pPr>
        <w:ind w:left="1440" w:firstLine="720"/>
      </w:pPr>
      <w:r>
        <w:rPr>
          <w:noProof/>
          <w:sz w:val="40"/>
        </w:rPr>
        <w:drawing>
          <wp:anchor distT="0" distB="0" distL="114300" distR="114300" simplePos="0" relativeHeight="251679744" behindDoc="0" locked="0" layoutInCell="1" allowOverlap="1" wp14:anchorId="1BAE283B" wp14:editId="193B883C">
            <wp:simplePos x="0" y="0"/>
            <wp:positionH relativeFrom="page">
              <wp:posOffset>209550</wp:posOffset>
            </wp:positionH>
            <wp:positionV relativeFrom="paragraph">
              <wp:posOffset>287020</wp:posOffset>
            </wp:positionV>
            <wp:extent cx="7096125" cy="3752850"/>
            <wp:effectExtent l="0" t="0" r="9525" b="0"/>
            <wp:wrapNone/>
            <wp:docPr id="25" name="Hình ảnh 25" descr="Ảnh có chứa màn hình, ảnh chụp màn hình, thiết bị điện tử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1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D2C9A">
        <w:t>Truy</w:t>
      </w:r>
      <w:proofErr w:type="spellEnd"/>
      <w:r w:rsidR="00BD2C9A">
        <w:t xml:space="preserve"> </w:t>
      </w:r>
      <w:proofErr w:type="spellStart"/>
      <w:r w:rsidR="00BD2C9A">
        <w:t>cập</w:t>
      </w:r>
      <w:proofErr w:type="spellEnd"/>
      <w:r w:rsidR="00BD2C9A">
        <w:t xml:space="preserve"> </w:t>
      </w:r>
      <w:proofErr w:type="spellStart"/>
      <w:r w:rsidR="00BD2C9A">
        <w:t>vào</w:t>
      </w:r>
      <w:proofErr w:type="spellEnd"/>
      <w:r w:rsidR="00BD2C9A">
        <w:t xml:space="preserve"> web truyentranhtuan.com </w:t>
      </w:r>
      <w:proofErr w:type="spellStart"/>
      <w:r w:rsidR="00BD2C9A">
        <w:t>trong</w:t>
      </w:r>
      <w:proofErr w:type="spellEnd"/>
      <w:r w:rsidR="00BD2C9A">
        <w:t xml:space="preserve"> blacklist</w:t>
      </w:r>
    </w:p>
    <w:p w14:paraId="1E79303B" w14:textId="490B5E99" w:rsidR="00BD2C9A" w:rsidRDefault="00BD2C9A" w:rsidP="00FC6A55">
      <w:pPr>
        <w:rPr>
          <w:sz w:val="40"/>
        </w:rPr>
      </w:pPr>
    </w:p>
    <w:p w14:paraId="5A7D09A9" w14:textId="28E8C8AC" w:rsidR="00BD2C9A" w:rsidRDefault="00BD2C9A" w:rsidP="00FC6A55">
      <w:pPr>
        <w:rPr>
          <w:sz w:val="40"/>
        </w:rPr>
      </w:pPr>
    </w:p>
    <w:p w14:paraId="36257174" w14:textId="557E2F34" w:rsidR="00BD2C9A" w:rsidRDefault="00BD2C9A" w:rsidP="00FC6A55">
      <w:pPr>
        <w:rPr>
          <w:sz w:val="40"/>
        </w:rPr>
      </w:pPr>
    </w:p>
    <w:p w14:paraId="64E5C357" w14:textId="5D83DE8F" w:rsidR="00BD2C9A" w:rsidRDefault="00BD2C9A" w:rsidP="00FC6A55">
      <w:pPr>
        <w:rPr>
          <w:sz w:val="40"/>
        </w:rPr>
      </w:pPr>
    </w:p>
    <w:p w14:paraId="26FDFAC1" w14:textId="68B07CA0" w:rsidR="00BD2C9A" w:rsidRDefault="00BD2C9A" w:rsidP="00FC6A55">
      <w:pPr>
        <w:rPr>
          <w:sz w:val="40"/>
        </w:rPr>
      </w:pPr>
    </w:p>
    <w:p w14:paraId="4D0DF18F" w14:textId="2AF8E3C7" w:rsidR="00BD2C9A" w:rsidRDefault="00BD2C9A" w:rsidP="00FC6A55">
      <w:pPr>
        <w:rPr>
          <w:sz w:val="40"/>
        </w:rPr>
      </w:pPr>
    </w:p>
    <w:p w14:paraId="29470131" w14:textId="026251BB" w:rsidR="00BD2C9A" w:rsidRDefault="00BD2C9A" w:rsidP="00FC6A55">
      <w:pPr>
        <w:rPr>
          <w:sz w:val="40"/>
        </w:rPr>
      </w:pPr>
    </w:p>
    <w:p w14:paraId="0163DC1A" w14:textId="6EFF8F69" w:rsidR="00BD2C9A" w:rsidRDefault="00BD2C9A" w:rsidP="00FC6A55">
      <w:pPr>
        <w:rPr>
          <w:sz w:val="40"/>
        </w:rPr>
      </w:pPr>
    </w:p>
    <w:p w14:paraId="2B01B998" w14:textId="67F80DC7" w:rsidR="00BD2C9A" w:rsidRDefault="00BD2C9A" w:rsidP="00FC6A55">
      <w:pPr>
        <w:rPr>
          <w:sz w:val="40"/>
        </w:rPr>
      </w:pPr>
    </w:p>
    <w:p w14:paraId="323584E7" w14:textId="37A8E92A" w:rsidR="00BD2C9A" w:rsidRDefault="00740AFC" w:rsidP="0083623D">
      <w:pPr>
        <w:ind w:left="1440" w:firstLine="72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C679E0A" wp14:editId="1CC799D5">
            <wp:simplePos x="0" y="0"/>
            <wp:positionH relativeFrom="column">
              <wp:posOffset>-502920</wp:posOffset>
            </wp:positionH>
            <wp:positionV relativeFrom="paragraph">
              <wp:posOffset>300990</wp:posOffset>
            </wp:positionV>
            <wp:extent cx="7267575" cy="3943350"/>
            <wp:effectExtent l="0" t="0" r="9525" b="0"/>
            <wp:wrapNone/>
            <wp:docPr id="31" name="Hình ảnh 31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2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536" cy="394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lúc</w:t>
      </w:r>
      <w:proofErr w:type="spellEnd"/>
    </w:p>
    <w:p w14:paraId="1DD6513E" w14:textId="73807154" w:rsidR="00740AFC" w:rsidRDefault="00740AFC" w:rsidP="00BD2C9A"/>
    <w:p w14:paraId="235128BA" w14:textId="246846C6" w:rsidR="00740AFC" w:rsidRDefault="00740AFC" w:rsidP="00BD2C9A"/>
    <w:p w14:paraId="4E9434A0" w14:textId="26B3BD5C" w:rsidR="00BD2C9A" w:rsidRDefault="00BD2C9A" w:rsidP="00FC6A55">
      <w:pPr>
        <w:rPr>
          <w:sz w:val="40"/>
        </w:rPr>
      </w:pPr>
    </w:p>
    <w:p w14:paraId="58744717" w14:textId="7FD820EE" w:rsidR="00BD2C9A" w:rsidRDefault="00BD2C9A" w:rsidP="00FC6A55">
      <w:pPr>
        <w:rPr>
          <w:sz w:val="40"/>
        </w:rPr>
      </w:pPr>
    </w:p>
    <w:p w14:paraId="21745A07" w14:textId="07AE72EC" w:rsidR="00BD2C9A" w:rsidRDefault="00BD2C9A" w:rsidP="00FC6A55">
      <w:pPr>
        <w:rPr>
          <w:sz w:val="40"/>
        </w:rPr>
      </w:pPr>
    </w:p>
    <w:p w14:paraId="4A7B79F0" w14:textId="7E01BA7C" w:rsidR="00BD2C9A" w:rsidRDefault="00BD2C9A" w:rsidP="00FC6A55">
      <w:pPr>
        <w:rPr>
          <w:sz w:val="40"/>
        </w:rPr>
      </w:pPr>
    </w:p>
    <w:p w14:paraId="235C2022" w14:textId="20498036" w:rsidR="00BD2C9A" w:rsidRDefault="00BD2C9A" w:rsidP="00FC6A55">
      <w:pPr>
        <w:rPr>
          <w:sz w:val="40"/>
        </w:rPr>
      </w:pPr>
    </w:p>
    <w:p w14:paraId="58A31C80" w14:textId="54FEEE3C" w:rsidR="00BD2C9A" w:rsidRDefault="00BD2C9A" w:rsidP="00FC6A55">
      <w:pPr>
        <w:rPr>
          <w:sz w:val="40"/>
        </w:rPr>
      </w:pPr>
    </w:p>
    <w:p w14:paraId="53065640" w14:textId="3527C904" w:rsidR="003C0EF5" w:rsidRDefault="003C0EF5" w:rsidP="00FC6A55">
      <w:pPr>
        <w:rPr>
          <w:sz w:val="40"/>
        </w:rPr>
      </w:pPr>
    </w:p>
    <w:p w14:paraId="52576A48" w14:textId="7E951F19" w:rsidR="003C0EF5" w:rsidRDefault="003C0EF5" w:rsidP="00FC6A55">
      <w:pPr>
        <w:rPr>
          <w:sz w:val="40"/>
        </w:rPr>
      </w:pPr>
    </w:p>
    <w:p w14:paraId="39D70535" w14:textId="77777777" w:rsidR="003C0EF5" w:rsidRDefault="003C0EF5" w:rsidP="00FC6A55">
      <w:pPr>
        <w:rPr>
          <w:sz w:val="40"/>
        </w:rPr>
      </w:pPr>
    </w:p>
    <w:p w14:paraId="57E622FF" w14:textId="77777777" w:rsidR="00EF2795" w:rsidRDefault="00EF2795" w:rsidP="00740AFC"/>
    <w:p w14:paraId="086C74B2" w14:textId="77777777" w:rsidR="0083623D" w:rsidRDefault="0083623D" w:rsidP="00740AFC"/>
    <w:p w14:paraId="7E0299AF" w14:textId="211D9F14" w:rsidR="00740AFC" w:rsidRDefault="00740AFC" w:rsidP="0083623D">
      <w:pPr>
        <w:ind w:left="216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anhsangsoiduong.vn</w:t>
      </w:r>
    </w:p>
    <w:p w14:paraId="4CD3FA8E" w14:textId="437F96C6" w:rsidR="00740AFC" w:rsidRDefault="003C0EF5" w:rsidP="00FC6A55">
      <w:pPr>
        <w:rPr>
          <w:sz w:val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A9A9F88" wp14:editId="2AEB8245">
            <wp:simplePos x="0" y="0"/>
            <wp:positionH relativeFrom="page">
              <wp:posOffset>339090</wp:posOffset>
            </wp:positionH>
            <wp:positionV relativeFrom="paragraph">
              <wp:posOffset>96520</wp:posOffset>
            </wp:positionV>
            <wp:extent cx="6866240" cy="3724275"/>
            <wp:effectExtent l="0" t="0" r="0" b="0"/>
            <wp:wrapNone/>
            <wp:docPr id="29" name="Hình ảnh 2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2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4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E691" w14:textId="64644717" w:rsidR="00740AFC" w:rsidRDefault="00740AFC" w:rsidP="00FC6A55">
      <w:pPr>
        <w:rPr>
          <w:sz w:val="40"/>
        </w:rPr>
      </w:pPr>
    </w:p>
    <w:p w14:paraId="67F832D9" w14:textId="33078B81" w:rsidR="00740AFC" w:rsidRDefault="00740AFC" w:rsidP="00FC6A55">
      <w:pPr>
        <w:rPr>
          <w:sz w:val="40"/>
        </w:rPr>
      </w:pPr>
    </w:p>
    <w:p w14:paraId="6558E965" w14:textId="77777777" w:rsidR="00740AFC" w:rsidRDefault="00740AFC" w:rsidP="00FC6A55">
      <w:pPr>
        <w:rPr>
          <w:sz w:val="40"/>
        </w:rPr>
      </w:pPr>
    </w:p>
    <w:p w14:paraId="2A006AA6" w14:textId="77777777" w:rsidR="00740AFC" w:rsidRDefault="00740AFC" w:rsidP="00FC6A55">
      <w:pPr>
        <w:rPr>
          <w:sz w:val="40"/>
        </w:rPr>
      </w:pPr>
    </w:p>
    <w:p w14:paraId="6CF5CBC5" w14:textId="5888F0B1" w:rsidR="00740AFC" w:rsidRDefault="00740AFC" w:rsidP="00FC6A55">
      <w:pPr>
        <w:rPr>
          <w:sz w:val="40"/>
        </w:rPr>
      </w:pPr>
    </w:p>
    <w:p w14:paraId="40F419CC" w14:textId="77777777" w:rsidR="00740AFC" w:rsidRDefault="00740AFC" w:rsidP="00FC6A55">
      <w:pPr>
        <w:rPr>
          <w:sz w:val="40"/>
        </w:rPr>
      </w:pPr>
    </w:p>
    <w:p w14:paraId="4A1DCEA1" w14:textId="77777777" w:rsidR="00740AFC" w:rsidRDefault="00740AFC" w:rsidP="00FC6A55">
      <w:pPr>
        <w:rPr>
          <w:sz w:val="40"/>
        </w:rPr>
      </w:pPr>
    </w:p>
    <w:p w14:paraId="58B3BD1A" w14:textId="60699918" w:rsidR="00740AFC" w:rsidRDefault="00740AFC" w:rsidP="00FC6A55">
      <w:pPr>
        <w:rPr>
          <w:sz w:val="40"/>
        </w:rPr>
      </w:pPr>
    </w:p>
    <w:p w14:paraId="47970589" w14:textId="77777777" w:rsidR="00740AFC" w:rsidRDefault="00740AFC" w:rsidP="00FC6A55">
      <w:pPr>
        <w:rPr>
          <w:sz w:val="40"/>
        </w:rPr>
      </w:pPr>
    </w:p>
    <w:p w14:paraId="21AFA8BA" w14:textId="794CB89F" w:rsidR="00740AFC" w:rsidRDefault="00740AFC" w:rsidP="00FC6A55">
      <w:pPr>
        <w:rPr>
          <w:sz w:val="40"/>
        </w:rPr>
      </w:pPr>
    </w:p>
    <w:p w14:paraId="6994DFD5" w14:textId="01751E44" w:rsidR="003C0EF5" w:rsidRDefault="003C0EF5" w:rsidP="0083623D">
      <w:pPr>
        <w:ind w:left="1440" w:firstLine="7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E0F5CE4" wp14:editId="3998DFB7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7294880" cy="4048125"/>
            <wp:effectExtent l="0" t="0" r="1270" b="9525"/>
            <wp:wrapNone/>
            <wp:docPr id="32" name="Hình ảnh 32" descr="Ảnh có chứa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2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488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web bongda4g.com.vn</w:t>
      </w:r>
    </w:p>
    <w:p w14:paraId="0516BD98" w14:textId="77777777" w:rsidR="00C657B3" w:rsidRDefault="00C657B3" w:rsidP="0083623D">
      <w:pPr>
        <w:ind w:left="1440" w:firstLine="720"/>
      </w:pPr>
    </w:p>
    <w:p w14:paraId="7AB31475" w14:textId="0E44461D" w:rsidR="00740AFC" w:rsidRDefault="00740AFC" w:rsidP="00FC6A55">
      <w:pPr>
        <w:rPr>
          <w:sz w:val="40"/>
        </w:rPr>
      </w:pPr>
    </w:p>
    <w:p w14:paraId="7361296F" w14:textId="77777777" w:rsidR="00740AFC" w:rsidRDefault="00740AFC" w:rsidP="00FC6A55">
      <w:pPr>
        <w:rPr>
          <w:sz w:val="40"/>
        </w:rPr>
      </w:pPr>
    </w:p>
    <w:p w14:paraId="40E46161" w14:textId="77777777" w:rsidR="00740AFC" w:rsidRDefault="00740AFC" w:rsidP="00FC6A55">
      <w:pPr>
        <w:rPr>
          <w:sz w:val="40"/>
        </w:rPr>
      </w:pPr>
    </w:p>
    <w:p w14:paraId="71B07BCC" w14:textId="77777777" w:rsidR="00740AFC" w:rsidRDefault="00740AFC" w:rsidP="00FC6A55">
      <w:pPr>
        <w:rPr>
          <w:sz w:val="40"/>
        </w:rPr>
      </w:pPr>
    </w:p>
    <w:p w14:paraId="4509AB09" w14:textId="77777777" w:rsidR="00740AFC" w:rsidRDefault="00740AFC" w:rsidP="00FC6A55">
      <w:pPr>
        <w:rPr>
          <w:sz w:val="40"/>
        </w:rPr>
      </w:pPr>
    </w:p>
    <w:p w14:paraId="74E74D44" w14:textId="77777777" w:rsidR="00740AFC" w:rsidRDefault="00740AFC" w:rsidP="00FC6A55">
      <w:pPr>
        <w:rPr>
          <w:sz w:val="40"/>
        </w:rPr>
      </w:pPr>
    </w:p>
    <w:p w14:paraId="64B79506" w14:textId="77777777" w:rsidR="00740AFC" w:rsidRDefault="00740AFC" w:rsidP="00FC6A55">
      <w:pPr>
        <w:rPr>
          <w:sz w:val="40"/>
        </w:rPr>
      </w:pPr>
    </w:p>
    <w:p w14:paraId="436EDA71" w14:textId="77777777" w:rsidR="00740AFC" w:rsidRDefault="00740AFC" w:rsidP="00FC6A55">
      <w:pPr>
        <w:rPr>
          <w:sz w:val="40"/>
        </w:rPr>
      </w:pPr>
    </w:p>
    <w:p w14:paraId="519FF7FF" w14:textId="77777777" w:rsidR="00740AFC" w:rsidRDefault="00740AFC" w:rsidP="00FC6A55">
      <w:pPr>
        <w:rPr>
          <w:sz w:val="40"/>
        </w:rPr>
      </w:pPr>
    </w:p>
    <w:p w14:paraId="0BB4C557" w14:textId="77777777" w:rsidR="00740AFC" w:rsidRDefault="00740AFC" w:rsidP="00FC6A55">
      <w:pPr>
        <w:rPr>
          <w:sz w:val="40"/>
        </w:rPr>
      </w:pPr>
    </w:p>
    <w:p w14:paraId="7B83E22C" w14:textId="77777777" w:rsidR="004F460C" w:rsidRDefault="004F460C" w:rsidP="00FC6A55">
      <w:pPr>
        <w:rPr>
          <w:sz w:val="40"/>
        </w:rPr>
      </w:pPr>
    </w:p>
    <w:p w14:paraId="79837EBC" w14:textId="77777777" w:rsidR="006C66A7" w:rsidRDefault="006C66A7" w:rsidP="00FC6A55">
      <w:pPr>
        <w:rPr>
          <w:sz w:val="40"/>
        </w:rPr>
      </w:pPr>
    </w:p>
    <w:p w14:paraId="10CA6DBD" w14:textId="77777777" w:rsidR="006C66A7" w:rsidRDefault="006C66A7" w:rsidP="00FC6A55">
      <w:pPr>
        <w:rPr>
          <w:sz w:val="40"/>
        </w:rPr>
      </w:pPr>
    </w:p>
    <w:p w14:paraId="1490FABF" w14:textId="77777777" w:rsidR="00074981" w:rsidRDefault="00074981" w:rsidP="00FC6A55">
      <w:pPr>
        <w:rPr>
          <w:sz w:val="40"/>
        </w:rPr>
      </w:pPr>
    </w:p>
    <w:p w14:paraId="4E531483" w14:textId="77777777" w:rsidR="00074981" w:rsidRDefault="00074981" w:rsidP="00FC6A55">
      <w:pPr>
        <w:rPr>
          <w:sz w:val="40"/>
        </w:rPr>
      </w:pPr>
    </w:p>
    <w:p w14:paraId="07A981F7" w14:textId="77777777" w:rsidR="00074981" w:rsidRDefault="00074981" w:rsidP="00FC6A55">
      <w:pPr>
        <w:rPr>
          <w:sz w:val="40"/>
        </w:rPr>
      </w:pPr>
    </w:p>
    <w:p w14:paraId="46D4ED94" w14:textId="77777777" w:rsidR="00074981" w:rsidRDefault="00074981" w:rsidP="00FC6A55">
      <w:pPr>
        <w:rPr>
          <w:sz w:val="40"/>
        </w:rPr>
      </w:pPr>
    </w:p>
    <w:p w14:paraId="4CACF061" w14:textId="77777777" w:rsidR="00074981" w:rsidRDefault="00074981" w:rsidP="00FC6A55">
      <w:pPr>
        <w:rPr>
          <w:sz w:val="40"/>
        </w:rPr>
      </w:pPr>
    </w:p>
    <w:p w14:paraId="739C4FBB" w14:textId="77777777" w:rsidR="00074981" w:rsidRDefault="00074981" w:rsidP="00FC6A55">
      <w:pPr>
        <w:rPr>
          <w:sz w:val="40"/>
        </w:rPr>
      </w:pPr>
    </w:p>
    <w:p w14:paraId="2B8015C2" w14:textId="77777777" w:rsidR="00074981" w:rsidRDefault="00074981" w:rsidP="00FC6A55">
      <w:pPr>
        <w:rPr>
          <w:sz w:val="40"/>
        </w:rPr>
      </w:pPr>
    </w:p>
    <w:p w14:paraId="12BB21A1" w14:textId="77777777" w:rsidR="00074981" w:rsidRDefault="00074981" w:rsidP="00FC6A55">
      <w:pPr>
        <w:rPr>
          <w:sz w:val="40"/>
        </w:rPr>
      </w:pPr>
    </w:p>
    <w:p w14:paraId="7B0ECF1C" w14:textId="2B1BC3FA" w:rsidR="00C1210D" w:rsidRDefault="0076514B" w:rsidP="00FC6A55">
      <w:pPr>
        <w:rPr>
          <w:sz w:val="40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0E4C5B" wp14:editId="49831187">
                <wp:simplePos x="0" y="0"/>
                <wp:positionH relativeFrom="leftMargin">
                  <wp:align>right</wp:align>
                </wp:positionH>
                <wp:positionV relativeFrom="paragraph">
                  <wp:posOffset>218440</wp:posOffset>
                </wp:positionV>
                <wp:extent cx="581025" cy="638175"/>
                <wp:effectExtent l="0" t="0" r="28575" b="28575"/>
                <wp:wrapNone/>
                <wp:docPr id="43" name="Diamond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AFEB7" w14:textId="0894F8CE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E4C5B" id="Diamond 43" o:spid="_x0000_s1032" type="#_x0000_t4" style="position:absolute;margin-left:-5.45pt;margin-top:17.2pt;width:45.75pt;height:50.25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" fillcolor="#024f75 [3204]" strokecolor="#012639 [1604]" strokeweight="2pt">
                <v:textbox>
                  <w:txbxContent>
                    <w:p w14:paraId="026AFEB7" w14:textId="0894F8CE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6F7A21" w14:textId="0C4FCD42" w:rsidR="00FC6A55" w:rsidRPr="00863424" w:rsidRDefault="00FC6A55" w:rsidP="000B2B4C">
      <w:pPr>
        <w:rPr>
          <w:sz w:val="40"/>
        </w:rPr>
      </w:pPr>
      <w:r>
        <w:rPr>
          <w:sz w:val="40"/>
        </w:rPr>
        <w:t>B</w:t>
      </w:r>
      <w:r w:rsidR="000C47B2">
        <w:rPr>
          <w:sz w:val="40"/>
        </w:rPr>
        <w:t>ẮT VÀ PHÂN TÍCH GÓI TIN</w:t>
      </w:r>
      <w:r>
        <w:rPr>
          <w:sz w:val="40"/>
        </w:rPr>
        <w:t xml:space="preserve"> </w:t>
      </w:r>
      <w:proofErr w:type="spellStart"/>
      <w:r>
        <w:rPr>
          <w:sz w:val="40"/>
        </w:rPr>
        <w:t>WireShark</w:t>
      </w:r>
      <w:proofErr w:type="spellEnd"/>
    </w:p>
    <w:p w14:paraId="4DB049A3" w14:textId="39B28A99" w:rsidR="004F460C" w:rsidRDefault="006C7E2A" w:rsidP="006C7E2A">
      <w:r>
        <w:rPr>
          <w:noProof/>
        </w:rPr>
        <w:drawing>
          <wp:anchor distT="0" distB="0" distL="114300" distR="114300" simplePos="0" relativeHeight="251700224" behindDoc="0" locked="0" layoutInCell="1" allowOverlap="1" wp14:anchorId="1F606650" wp14:editId="70816D0C">
            <wp:simplePos x="0" y="0"/>
            <wp:positionH relativeFrom="page">
              <wp:align>center</wp:align>
            </wp:positionH>
            <wp:positionV relativeFrom="paragraph">
              <wp:posOffset>309880</wp:posOffset>
            </wp:positionV>
            <wp:extent cx="6866890" cy="4295775"/>
            <wp:effectExtent l="0" t="0" r="0" b="9525"/>
            <wp:wrapNone/>
            <wp:docPr id="36" name="Hình ảnh 3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2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khi</w:t>
      </w:r>
      <w:proofErr w:type="spellEnd"/>
      <w:r>
        <w:t xml:space="preserve"> client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kenhtoeic.com:</w:t>
      </w:r>
    </w:p>
    <w:p w14:paraId="1BE9A33F" w14:textId="5F938718" w:rsidR="006C7E2A" w:rsidRDefault="006C7E2A" w:rsidP="006C7E2A"/>
    <w:p w14:paraId="4D1ECC89" w14:textId="77777777" w:rsidR="006C7E2A" w:rsidRDefault="006C7E2A" w:rsidP="006C7E2A"/>
    <w:p w14:paraId="1B4FB3D2" w14:textId="77777777" w:rsidR="004F460C" w:rsidRDefault="004F460C" w:rsidP="000B2B4C">
      <w:pPr>
        <w:rPr>
          <w:sz w:val="40"/>
        </w:rPr>
      </w:pPr>
    </w:p>
    <w:p w14:paraId="63266343" w14:textId="77777777" w:rsidR="004F460C" w:rsidRDefault="004F460C" w:rsidP="000B2B4C">
      <w:pPr>
        <w:rPr>
          <w:sz w:val="40"/>
        </w:rPr>
      </w:pPr>
    </w:p>
    <w:p w14:paraId="6A0C109E" w14:textId="77777777" w:rsidR="004F460C" w:rsidRDefault="004F460C" w:rsidP="000B2B4C">
      <w:pPr>
        <w:rPr>
          <w:sz w:val="40"/>
        </w:rPr>
      </w:pPr>
    </w:p>
    <w:p w14:paraId="7F994639" w14:textId="77777777" w:rsidR="004F460C" w:rsidRDefault="004F460C" w:rsidP="000B2B4C">
      <w:pPr>
        <w:rPr>
          <w:sz w:val="40"/>
        </w:rPr>
      </w:pPr>
    </w:p>
    <w:p w14:paraId="378D487F" w14:textId="77777777" w:rsidR="004F460C" w:rsidRDefault="004F460C" w:rsidP="000B2B4C">
      <w:pPr>
        <w:rPr>
          <w:sz w:val="40"/>
        </w:rPr>
      </w:pPr>
    </w:p>
    <w:p w14:paraId="51295CB2" w14:textId="77777777" w:rsidR="004F460C" w:rsidRDefault="004F460C" w:rsidP="000B2B4C">
      <w:pPr>
        <w:rPr>
          <w:sz w:val="40"/>
        </w:rPr>
      </w:pPr>
    </w:p>
    <w:p w14:paraId="3DE76379" w14:textId="77777777" w:rsidR="004F460C" w:rsidRDefault="004F460C" w:rsidP="000B2B4C">
      <w:pPr>
        <w:rPr>
          <w:sz w:val="40"/>
        </w:rPr>
      </w:pPr>
    </w:p>
    <w:p w14:paraId="14D4A086" w14:textId="77777777" w:rsidR="006C7E2A" w:rsidRDefault="006C7E2A" w:rsidP="000B2B4C">
      <w:pPr>
        <w:rPr>
          <w:sz w:val="40"/>
        </w:rPr>
      </w:pPr>
    </w:p>
    <w:p w14:paraId="0AFEDE36" w14:textId="77777777" w:rsidR="006C7E2A" w:rsidRDefault="006C7E2A" w:rsidP="000B2B4C">
      <w:pPr>
        <w:rPr>
          <w:sz w:val="40"/>
        </w:rPr>
      </w:pPr>
    </w:p>
    <w:p w14:paraId="7809FD22" w14:textId="4D048A42" w:rsidR="006C7E2A" w:rsidRDefault="006C7E2A" w:rsidP="000B2B4C">
      <w:pPr>
        <w:rPr>
          <w:sz w:val="40"/>
        </w:rPr>
      </w:pPr>
    </w:p>
    <w:p w14:paraId="4238E5A9" w14:textId="1BCF5C83" w:rsidR="006C66A7" w:rsidRDefault="006C66A7" w:rsidP="000B2B4C">
      <w:pPr>
        <w:rPr>
          <w:sz w:val="40"/>
        </w:rPr>
      </w:pPr>
    </w:p>
    <w:p w14:paraId="7D1CD871" w14:textId="77777777" w:rsidR="006C66A7" w:rsidRDefault="006C66A7" w:rsidP="000B2B4C">
      <w:pPr>
        <w:rPr>
          <w:sz w:val="40"/>
        </w:rPr>
      </w:pPr>
    </w:p>
    <w:p w14:paraId="2EFF1053" w14:textId="0ADA054D" w:rsidR="006C7E2A" w:rsidRPr="00863424" w:rsidRDefault="006C7E2A" w:rsidP="006C7E2A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>- IP Client: 192.168.1.102</w:t>
      </w:r>
    </w:p>
    <w:p w14:paraId="690A0E12" w14:textId="6D855CC9" w:rsidR="006C7E2A" w:rsidRPr="00863424" w:rsidRDefault="006C7E2A" w:rsidP="006C7E2A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>- IP Server: 192.20.71.157</w:t>
      </w:r>
      <w:proofErr w:type="gramStart"/>
      <w:r w:rsidRPr="00863424">
        <w:rPr>
          <w:b w:val="0"/>
          <w:bCs/>
          <w:color w:val="0F0D29" w:themeColor="text1"/>
        </w:rPr>
        <w:t xml:space="preserve">( </w:t>
      </w:r>
      <w:proofErr w:type="spellStart"/>
      <w:r w:rsidRPr="00863424">
        <w:rPr>
          <w:b w:val="0"/>
          <w:bCs/>
          <w:color w:val="0F0D29" w:themeColor="text1"/>
        </w:rPr>
        <w:t>là</w:t>
      </w:r>
      <w:proofErr w:type="spellEnd"/>
      <w:proofErr w:type="gramEnd"/>
      <w:r w:rsidRPr="00863424">
        <w:rPr>
          <w:b w:val="0"/>
          <w:bCs/>
          <w:color w:val="0F0D29" w:themeColor="text1"/>
        </w:rPr>
        <w:t xml:space="preserve"> IP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kenhtoeic.com), Port </w:t>
      </w:r>
      <w:proofErr w:type="spellStart"/>
      <w:r w:rsidRPr="00863424">
        <w:rPr>
          <w:b w:val="0"/>
          <w:bCs/>
          <w:color w:val="0F0D29" w:themeColor="text1"/>
        </w:rPr>
        <w:t>là</w:t>
      </w:r>
      <w:proofErr w:type="spellEnd"/>
      <w:r w:rsidRPr="00863424">
        <w:rPr>
          <w:b w:val="0"/>
          <w:bCs/>
          <w:color w:val="0F0D29" w:themeColor="text1"/>
        </w:rPr>
        <w:t xml:space="preserve"> 80.</w:t>
      </w:r>
    </w:p>
    <w:p w14:paraId="30458A8C" w14:textId="5A522FF6" w:rsidR="006C7E2A" w:rsidRPr="00863424" w:rsidRDefault="006C7E2A" w:rsidP="006C7E2A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- Client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gởi</w:t>
      </w:r>
      <w:proofErr w:type="spellEnd"/>
      <w:r w:rsidR="006C66A7" w:rsidRPr="00863424">
        <w:rPr>
          <w:b w:val="0"/>
          <w:bCs/>
          <w:color w:val="0F0D29" w:themeColor="text1"/>
        </w:rPr>
        <w:t xml:space="preserve"> 1 </w:t>
      </w:r>
      <w:proofErr w:type="spellStart"/>
      <w:r w:rsidR="006C66A7" w:rsidRPr="00863424">
        <w:rPr>
          <w:b w:val="0"/>
          <w:bCs/>
          <w:color w:val="0F0D29" w:themeColor="text1"/>
        </w:rPr>
        <w:t>gói</w:t>
      </w:r>
      <w:proofErr w:type="spellEnd"/>
      <w:r w:rsidR="006C66A7" w:rsidRPr="00863424">
        <w:rPr>
          <w:b w:val="0"/>
          <w:bCs/>
          <w:color w:val="0F0D29" w:themeColor="text1"/>
        </w:rPr>
        <w:t xml:space="preserve"> tin POST </w:t>
      </w:r>
      <w:proofErr w:type="spellStart"/>
      <w:r w:rsidR="006C66A7" w:rsidRPr="00863424">
        <w:rPr>
          <w:b w:val="0"/>
          <w:bCs/>
          <w:color w:val="0F0D29" w:themeColor="text1"/>
        </w:rPr>
        <w:t>đến</w:t>
      </w:r>
      <w:proofErr w:type="spellEnd"/>
      <w:r w:rsidR="006C66A7" w:rsidRPr="00863424">
        <w:rPr>
          <w:b w:val="0"/>
          <w:bCs/>
          <w:color w:val="0F0D29" w:themeColor="text1"/>
        </w:rPr>
        <w:t xml:space="preserve"> server</w:t>
      </w:r>
    </w:p>
    <w:p w14:paraId="1E06CD35" w14:textId="46084F8A" w:rsidR="006C66A7" w:rsidRPr="00863424" w:rsidRDefault="006C66A7" w:rsidP="006C7E2A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- Sau </w:t>
      </w:r>
      <w:proofErr w:type="spellStart"/>
      <w:r w:rsidRPr="00863424">
        <w:rPr>
          <w:b w:val="0"/>
          <w:bCs/>
          <w:color w:val="0F0D29" w:themeColor="text1"/>
        </w:rPr>
        <w:t>đó</w:t>
      </w:r>
      <w:proofErr w:type="spellEnd"/>
      <w:r w:rsidRPr="00863424">
        <w:rPr>
          <w:b w:val="0"/>
          <w:bCs/>
          <w:color w:val="0F0D29" w:themeColor="text1"/>
        </w:rPr>
        <w:t xml:space="preserve"> server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gởi</w:t>
      </w:r>
      <w:proofErr w:type="spellEnd"/>
      <w:r w:rsidRPr="00863424">
        <w:rPr>
          <w:b w:val="0"/>
          <w:bCs/>
          <w:color w:val="0F0D29" w:themeColor="text1"/>
        </w:rPr>
        <w:t xml:space="preserve"> 1 </w:t>
      </w:r>
      <w:proofErr w:type="spellStart"/>
      <w:r w:rsidRPr="00863424">
        <w:rPr>
          <w:b w:val="0"/>
          <w:bCs/>
          <w:color w:val="0F0D29" w:themeColor="text1"/>
        </w:rPr>
        <w:t>gói</w:t>
      </w:r>
      <w:proofErr w:type="spellEnd"/>
      <w:r w:rsidRPr="00863424">
        <w:rPr>
          <w:b w:val="0"/>
          <w:bCs/>
          <w:color w:val="0F0D29" w:themeColor="text1"/>
        </w:rPr>
        <w:t xml:space="preserve"> tin HTTP/1.1 200 OK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để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xác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nhận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kết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nối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thành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công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</w:p>
    <w:p w14:paraId="50807175" w14:textId="6C82036A" w:rsidR="00074981" w:rsidRDefault="00074981" w:rsidP="006C7E2A">
      <w:pPr>
        <w:rPr>
          <w:b w:val="0"/>
          <w:bCs/>
          <w:color w:val="0F0D29" w:themeColor="text1"/>
        </w:rPr>
      </w:pPr>
    </w:p>
    <w:p w14:paraId="52C9DA50" w14:textId="24C922FB" w:rsidR="00863424" w:rsidRDefault="00863424" w:rsidP="006C7E2A">
      <w:pPr>
        <w:rPr>
          <w:b w:val="0"/>
          <w:bCs/>
          <w:color w:val="0F0D29" w:themeColor="text1"/>
        </w:rPr>
      </w:pPr>
    </w:p>
    <w:p w14:paraId="534FAA95" w14:textId="32500732" w:rsidR="00863424" w:rsidRDefault="00863424" w:rsidP="006C7E2A">
      <w:pPr>
        <w:rPr>
          <w:b w:val="0"/>
          <w:bCs/>
          <w:color w:val="0F0D29" w:themeColor="text1"/>
        </w:rPr>
      </w:pPr>
    </w:p>
    <w:p w14:paraId="4330E6AD" w14:textId="460E48B3" w:rsidR="00863424" w:rsidRDefault="00863424" w:rsidP="006C7E2A">
      <w:pPr>
        <w:rPr>
          <w:b w:val="0"/>
          <w:bCs/>
          <w:color w:val="0F0D29" w:themeColor="text1"/>
        </w:rPr>
      </w:pPr>
    </w:p>
    <w:p w14:paraId="2D07CA4E" w14:textId="1EE8CC8F" w:rsidR="00863424" w:rsidRDefault="00863424" w:rsidP="006C7E2A">
      <w:pPr>
        <w:rPr>
          <w:b w:val="0"/>
          <w:bCs/>
          <w:color w:val="0F0D29" w:themeColor="text1"/>
        </w:rPr>
      </w:pPr>
    </w:p>
    <w:p w14:paraId="3E87CAE9" w14:textId="77777777" w:rsidR="00863424" w:rsidRPr="00863424" w:rsidRDefault="00863424" w:rsidP="006C7E2A">
      <w:pPr>
        <w:rPr>
          <w:b w:val="0"/>
          <w:bCs/>
          <w:color w:val="0F0D29" w:themeColor="text1"/>
        </w:rPr>
      </w:pPr>
    </w:p>
    <w:p w14:paraId="116FBE09" w14:textId="3A255E0E" w:rsidR="006C66A7" w:rsidRPr="00863424" w:rsidRDefault="003C2B42" w:rsidP="006C7E2A">
      <w:pPr>
        <w:rPr>
          <w:b w:val="0"/>
          <w:bCs/>
          <w:color w:val="0F0D29" w:themeColor="text1"/>
        </w:rPr>
      </w:pPr>
      <w:r w:rsidRPr="00863424">
        <w:rPr>
          <w:b w:val="0"/>
          <w:bCs/>
          <w:noProof/>
          <w:color w:val="0F0D29" w:themeColor="text1"/>
        </w:rPr>
        <w:lastRenderedPageBreak/>
        <w:drawing>
          <wp:anchor distT="0" distB="0" distL="114300" distR="114300" simplePos="0" relativeHeight="251701248" behindDoc="0" locked="0" layoutInCell="1" allowOverlap="1" wp14:anchorId="7243E343" wp14:editId="0D435FA2">
            <wp:simplePos x="0" y="0"/>
            <wp:positionH relativeFrom="column">
              <wp:posOffset>-112395</wp:posOffset>
            </wp:positionH>
            <wp:positionV relativeFrom="paragraph">
              <wp:posOffset>251460</wp:posOffset>
            </wp:positionV>
            <wp:extent cx="6866890" cy="3667125"/>
            <wp:effectExtent l="0" t="0" r="0" b="9525"/>
            <wp:wrapNone/>
            <wp:docPr id="37" name="Hình ảnh 3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3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9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424">
        <w:rPr>
          <w:b w:val="0"/>
          <w:bCs/>
          <w:color w:val="0F0D29" w:themeColor="text1"/>
        </w:rPr>
        <w:t xml:space="preserve">- Web server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gởi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các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dữ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liệu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của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về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cho</w:t>
      </w:r>
      <w:proofErr w:type="spellEnd"/>
      <w:r w:rsidRPr="00863424">
        <w:rPr>
          <w:b w:val="0"/>
          <w:bCs/>
          <w:color w:val="0F0D29" w:themeColor="text1"/>
        </w:rPr>
        <w:t xml:space="preserve"> client</w:t>
      </w:r>
    </w:p>
    <w:p w14:paraId="18965EFC" w14:textId="703EF40C" w:rsidR="006C7E2A" w:rsidRDefault="006C7E2A" w:rsidP="000B2B4C">
      <w:pPr>
        <w:rPr>
          <w:sz w:val="40"/>
        </w:rPr>
      </w:pPr>
    </w:p>
    <w:p w14:paraId="6D74617F" w14:textId="38B1B44D" w:rsidR="006C7E2A" w:rsidRDefault="006C7E2A" w:rsidP="000B2B4C">
      <w:pPr>
        <w:rPr>
          <w:sz w:val="40"/>
        </w:rPr>
      </w:pPr>
    </w:p>
    <w:p w14:paraId="6F2F6BB3" w14:textId="77777777" w:rsidR="006C7E2A" w:rsidRDefault="006C7E2A" w:rsidP="000B2B4C">
      <w:pPr>
        <w:rPr>
          <w:sz w:val="40"/>
        </w:rPr>
      </w:pPr>
    </w:p>
    <w:p w14:paraId="05A06D2E" w14:textId="77777777" w:rsidR="006C7E2A" w:rsidRDefault="006C7E2A" w:rsidP="000B2B4C">
      <w:pPr>
        <w:rPr>
          <w:sz w:val="40"/>
        </w:rPr>
      </w:pPr>
    </w:p>
    <w:p w14:paraId="09EE5C11" w14:textId="30414C16" w:rsidR="006C7E2A" w:rsidRDefault="006C7E2A" w:rsidP="000B2B4C">
      <w:pPr>
        <w:rPr>
          <w:sz w:val="40"/>
        </w:rPr>
      </w:pPr>
    </w:p>
    <w:p w14:paraId="5410C307" w14:textId="2216D7FC" w:rsidR="006C66A7" w:rsidRDefault="006C66A7" w:rsidP="000B2B4C">
      <w:pPr>
        <w:rPr>
          <w:sz w:val="40"/>
        </w:rPr>
      </w:pPr>
    </w:p>
    <w:p w14:paraId="61689C5C" w14:textId="1CE2DF07" w:rsidR="006C66A7" w:rsidRDefault="006C66A7" w:rsidP="000B2B4C">
      <w:pPr>
        <w:rPr>
          <w:sz w:val="40"/>
        </w:rPr>
      </w:pPr>
    </w:p>
    <w:p w14:paraId="072CB680" w14:textId="596201B3" w:rsidR="006C66A7" w:rsidRDefault="006C66A7" w:rsidP="000B2B4C">
      <w:pPr>
        <w:rPr>
          <w:sz w:val="40"/>
        </w:rPr>
      </w:pPr>
    </w:p>
    <w:p w14:paraId="1FE80885" w14:textId="239B9DA6" w:rsidR="006C66A7" w:rsidRDefault="006C66A7" w:rsidP="000B2B4C">
      <w:pPr>
        <w:rPr>
          <w:sz w:val="40"/>
        </w:rPr>
      </w:pPr>
    </w:p>
    <w:p w14:paraId="60F220AE" w14:textId="469615EE" w:rsidR="006C66A7" w:rsidRDefault="006C66A7" w:rsidP="000B2B4C">
      <w:pPr>
        <w:rPr>
          <w:sz w:val="40"/>
        </w:rPr>
      </w:pPr>
    </w:p>
    <w:p w14:paraId="4D4E9400" w14:textId="77777777" w:rsidR="0083623D" w:rsidRDefault="0083623D" w:rsidP="003C2B42"/>
    <w:p w14:paraId="55A53C08" w14:textId="5075ABD9" w:rsidR="003C2B42" w:rsidRPr="00863424" w:rsidRDefault="003C2B42" w:rsidP="003C2B42">
      <w:pPr>
        <w:rPr>
          <w:b w:val="0"/>
          <w:bCs/>
          <w:color w:val="0F0D29" w:themeColor="text1"/>
        </w:rPr>
      </w:pPr>
      <w:r w:rsidRPr="00863424">
        <w:rPr>
          <w:b w:val="0"/>
          <w:bCs/>
          <w:color w:val="0F0D29" w:themeColor="text1"/>
        </w:rPr>
        <w:t xml:space="preserve">-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trang</w:t>
      </w:r>
      <w:proofErr w:type="spellEnd"/>
      <w:r w:rsidRPr="00863424">
        <w:rPr>
          <w:b w:val="0"/>
          <w:bCs/>
          <w:color w:val="0F0D29" w:themeColor="text1"/>
        </w:rPr>
        <w:t xml:space="preserve"> web </w:t>
      </w:r>
      <w:proofErr w:type="spellStart"/>
      <w:r w:rsidRPr="00863424">
        <w:rPr>
          <w:b w:val="0"/>
          <w:bCs/>
          <w:color w:val="0F0D29" w:themeColor="text1"/>
        </w:rPr>
        <w:t>nằm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blacklist ta </w:t>
      </w:r>
      <w:proofErr w:type="spellStart"/>
      <w:r w:rsidRPr="00863424">
        <w:rPr>
          <w:b w:val="0"/>
          <w:bCs/>
          <w:color w:val="0F0D29" w:themeColor="text1"/>
        </w:rPr>
        <w:t>sẽ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không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bắt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được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gói</w:t>
      </w:r>
      <w:proofErr w:type="spellEnd"/>
      <w:r w:rsidRPr="00863424">
        <w:rPr>
          <w:b w:val="0"/>
          <w:bCs/>
          <w:color w:val="0F0D29" w:themeColor="text1"/>
        </w:rPr>
        <w:t xml:space="preserve"> tin </w:t>
      </w:r>
      <w:proofErr w:type="spellStart"/>
      <w:proofErr w:type="gramStart"/>
      <w:r w:rsidRPr="00863424">
        <w:rPr>
          <w:b w:val="0"/>
          <w:bCs/>
          <w:color w:val="0F0D29" w:themeColor="text1"/>
        </w:rPr>
        <w:t>nào</w:t>
      </w:r>
      <w:proofErr w:type="spellEnd"/>
      <w:r w:rsidRPr="00863424">
        <w:rPr>
          <w:b w:val="0"/>
          <w:bCs/>
          <w:color w:val="0F0D29" w:themeColor="text1"/>
        </w:rPr>
        <w:t>(</w:t>
      </w:r>
      <w:proofErr w:type="spellStart"/>
      <w:proofErr w:type="gramEnd"/>
      <w:r w:rsidRPr="00863424">
        <w:rPr>
          <w:b w:val="0"/>
          <w:bCs/>
          <w:color w:val="0F0D29" w:themeColor="text1"/>
        </w:rPr>
        <w:t>bắt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thử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gói</w:t>
      </w:r>
      <w:proofErr w:type="spellEnd"/>
      <w:r w:rsidRPr="00863424">
        <w:rPr>
          <w:b w:val="0"/>
          <w:bCs/>
          <w:color w:val="0F0D29" w:themeColor="text1"/>
        </w:rPr>
        <w:t xml:space="preserve"> tin </w:t>
      </w:r>
      <w:proofErr w:type="spellStart"/>
      <w:r w:rsidRPr="00863424">
        <w:rPr>
          <w:b w:val="0"/>
          <w:bCs/>
          <w:color w:val="0F0D29" w:themeColor="text1"/>
        </w:rPr>
        <w:t>khi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truy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cập</w:t>
      </w:r>
      <w:proofErr w:type="spellEnd"/>
      <w:r w:rsidRPr="00863424">
        <w:rPr>
          <w:b w:val="0"/>
          <w:bCs/>
          <w:color w:val="0F0D29" w:themeColor="text1"/>
        </w:rPr>
        <w:t xml:space="preserve"> </w:t>
      </w:r>
      <w:proofErr w:type="spellStart"/>
      <w:r w:rsidRPr="00863424">
        <w:rPr>
          <w:b w:val="0"/>
          <w:bCs/>
          <w:color w:val="0F0D29" w:themeColor="text1"/>
        </w:rPr>
        <w:t>vào</w:t>
      </w:r>
      <w:proofErr w:type="spellEnd"/>
      <w:r w:rsidRPr="00863424">
        <w:rPr>
          <w:b w:val="0"/>
          <w:bCs/>
          <w:color w:val="0F0D29" w:themeColor="text1"/>
        </w:rPr>
        <w:t xml:space="preserve"> truyentranhtuan.com </w:t>
      </w:r>
      <w:proofErr w:type="spellStart"/>
      <w:r w:rsidRPr="00863424">
        <w:rPr>
          <w:b w:val="0"/>
          <w:bCs/>
          <w:color w:val="0F0D29" w:themeColor="text1"/>
        </w:rPr>
        <w:t>trong</w:t>
      </w:r>
      <w:proofErr w:type="spellEnd"/>
      <w:r w:rsidRPr="00863424">
        <w:rPr>
          <w:b w:val="0"/>
          <w:bCs/>
          <w:color w:val="0F0D29" w:themeColor="text1"/>
        </w:rPr>
        <w:t xml:space="preserve"> blacklist)</w:t>
      </w:r>
    </w:p>
    <w:p w14:paraId="3EFCE901" w14:textId="485F359C" w:rsidR="003C2B42" w:rsidRDefault="003C2B42" w:rsidP="003C2B42">
      <w:pPr>
        <w:rPr>
          <w:sz w:val="40"/>
        </w:rPr>
      </w:pPr>
      <w:r>
        <w:rPr>
          <w:noProof/>
          <w:sz w:val="40"/>
        </w:rPr>
        <w:drawing>
          <wp:anchor distT="0" distB="0" distL="114300" distR="114300" simplePos="0" relativeHeight="251702272" behindDoc="0" locked="0" layoutInCell="1" allowOverlap="1" wp14:anchorId="46B04085" wp14:editId="519D7705">
            <wp:simplePos x="0" y="0"/>
            <wp:positionH relativeFrom="margin">
              <wp:posOffset>-76200</wp:posOffset>
            </wp:positionH>
            <wp:positionV relativeFrom="paragraph">
              <wp:posOffset>9526</wp:posOffset>
            </wp:positionV>
            <wp:extent cx="6423660" cy="3547190"/>
            <wp:effectExtent l="0" t="0" r="0" b="0"/>
            <wp:wrapNone/>
            <wp:docPr id="38" name="Hình ảnh 3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3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29" cy="355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48BC5" w14:textId="57DE7F3E" w:rsidR="006C66A7" w:rsidRDefault="006C66A7" w:rsidP="000B2B4C">
      <w:pPr>
        <w:rPr>
          <w:sz w:val="40"/>
        </w:rPr>
      </w:pPr>
    </w:p>
    <w:p w14:paraId="4B4185A3" w14:textId="2BB09AFA" w:rsidR="006C66A7" w:rsidRDefault="006C66A7" w:rsidP="000B2B4C">
      <w:pPr>
        <w:rPr>
          <w:sz w:val="40"/>
        </w:rPr>
      </w:pPr>
    </w:p>
    <w:p w14:paraId="31363DB7" w14:textId="08EA679B" w:rsidR="006C66A7" w:rsidRDefault="006C66A7" w:rsidP="000B2B4C">
      <w:pPr>
        <w:rPr>
          <w:sz w:val="40"/>
        </w:rPr>
      </w:pPr>
    </w:p>
    <w:p w14:paraId="23955BC9" w14:textId="33EEE385" w:rsidR="006C66A7" w:rsidRDefault="006C66A7" w:rsidP="000B2B4C">
      <w:pPr>
        <w:rPr>
          <w:sz w:val="40"/>
        </w:rPr>
      </w:pPr>
    </w:p>
    <w:p w14:paraId="6E9B3350" w14:textId="530C87A3" w:rsidR="006C66A7" w:rsidRDefault="006C66A7" w:rsidP="000B2B4C">
      <w:pPr>
        <w:rPr>
          <w:sz w:val="40"/>
        </w:rPr>
      </w:pPr>
    </w:p>
    <w:p w14:paraId="22BC508F" w14:textId="2D6B3759" w:rsidR="006C66A7" w:rsidRDefault="006C66A7" w:rsidP="000B2B4C">
      <w:pPr>
        <w:rPr>
          <w:sz w:val="40"/>
        </w:rPr>
      </w:pPr>
    </w:p>
    <w:p w14:paraId="05370A0F" w14:textId="77777777" w:rsidR="006C66A7" w:rsidRDefault="006C66A7" w:rsidP="000B2B4C">
      <w:pPr>
        <w:rPr>
          <w:sz w:val="40"/>
        </w:rPr>
      </w:pPr>
    </w:p>
    <w:p w14:paraId="1F1020D7" w14:textId="77777777" w:rsidR="006C7E2A" w:rsidRDefault="006C7E2A" w:rsidP="000B2B4C">
      <w:pPr>
        <w:rPr>
          <w:sz w:val="40"/>
        </w:rPr>
      </w:pPr>
    </w:p>
    <w:p w14:paraId="60030E85" w14:textId="20EBCCCA" w:rsidR="000B2B4C" w:rsidRDefault="000B2B4C" w:rsidP="000B2B4C">
      <w:pPr>
        <w:rPr>
          <w:sz w:val="40"/>
        </w:rPr>
      </w:pPr>
    </w:p>
    <w:p w14:paraId="111C3049" w14:textId="77777777" w:rsidR="00C657B3" w:rsidRPr="00054B02" w:rsidRDefault="00C657B3" w:rsidP="000B2B4C">
      <w:pPr>
        <w:rPr>
          <w:sz w:val="40"/>
        </w:rPr>
      </w:pPr>
    </w:p>
    <w:p w14:paraId="7050DFE0" w14:textId="17B915B1" w:rsidR="000B2B4C" w:rsidRDefault="00863424" w:rsidP="000B2B4C">
      <w:pPr>
        <w:rPr>
          <w:sz w:val="40"/>
        </w:rPr>
      </w:pPr>
      <w:r>
        <w:rPr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649CF0" wp14:editId="0F238B3C">
                <wp:simplePos x="0" y="0"/>
                <wp:positionH relativeFrom="leftMargin">
                  <wp:posOffset>99060</wp:posOffset>
                </wp:positionH>
                <wp:positionV relativeFrom="paragraph">
                  <wp:posOffset>-139700</wp:posOffset>
                </wp:positionV>
                <wp:extent cx="581025" cy="638175"/>
                <wp:effectExtent l="0" t="0" r="28575" b="28575"/>
                <wp:wrapNone/>
                <wp:docPr id="44" name="Diamon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381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7F228" w14:textId="39A4022F" w:rsidR="0076514B" w:rsidRPr="0076514B" w:rsidRDefault="0076514B" w:rsidP="0076514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49CF0" id="Diamond 44" o:spid="_x0000_s1033" type="#_x0000_t4" style="position:absolute;margin-left:7.8pt;margin-top:-11pt;width:45.75pt;height:50.25pt;z-index:2517196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" fillcolor="#024f75 [3204]" strokecolor="#012639 [1604]" strokeweight="2pt">
                <v:textbox>
                  <w:txbxContent>
                    <w:p w14:paraId="3187F228" w14:textId="39A4022F" w:rsidR="0076514B" w:rsidRPr="0076514B" w:rsidRDefault="0076514B" w:rsidP="0076514B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B4C">
        <w:rPr>
          <w:sz w:val="40"/>
        </w:rPr>
        <w:t xml:space="preserve"> </w:t>
      </w:r>
      <w:r w:rsidR="00FC6A55">
        <w:rPr>
          <w:sz w:val="40"/>
        </w:rPr>
        <w:t>V</w:t>
      </w:r>
      <w:r w:rsidR="000C47B2">
        <w:rPr>
          <w:sz w:val="40"/>
        </w:rPr>
        <w:t xml:space="preserve">AI TRÒ CỦA PROXY SERVER TRONG THỰC TẾ: </w:t>
      </w:r>
    </w:p>
    <w:p w14:paraId="17E5F6B1" w14:textId="54D47811" w:rsidR="007E571E" w:rsidRPr="00C657B3" w:rsidRDefault="00947E3E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r w:rsidRPr="00C657B3">
        <w:rPr>
          <w:b w:val="0"/>
          <w:bCs/>
          <w:color w:val="0F0D29" w:themeColor="text1"/>
          <w:sz w:val="26"/>
          <w:szCs w:val="26"/>
        </w:rPr>
        <w:t xml:space="preserve">Do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mọi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xuất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phải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qua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nên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chúng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ta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quản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lý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mọi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tin ra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r w:rsidR="0004527B" w:rsidRPr="00C657B3">
        <w:rPr>
          <w:b w:val="0"/>
          <w:bCs/>
          <w:color w:val="0F0D29" w:themeColor="text1"/>
          <w:sz w:val="26"/>
          <w:szCs w:val="26"/>
        </w:rPr>
        <w:t>.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Proxy Server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thường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nằm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bên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trong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tường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lửa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,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giữa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trình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duyệt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server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thật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,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làm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chức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năng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tạm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giữ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những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Internet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khách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chúng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giao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tiếp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trực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tiếp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Internet .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sẽ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những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phép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(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bị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ty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cấm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). </w:t>
      </w:r>
      <w:proofErr w:type="spellStart"/>
      <w:proofErr w:type="gramStart"/>
      <w:r w:rsidR="0004527B" w:rsidRPr="00C657B3">
        <w:rPr>
          <w:b w:val="0"/>
          <w:bCs/>
          <w:color w:val="0F0D29" w:themeColor="text1"/>
          <w:sz w:val="26"/>
          <w:szCs w:val="26"/>
        </w:rPr>
        <w:t>Vd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: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proofErr w:type="gram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ty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muốn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nhân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viên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mình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đọc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báo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hay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chơi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game online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trong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giờ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làm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việc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,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bằng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cách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proxy server admin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khóa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số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site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chỉ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định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>.</w:t>
      </w:r>
    </w:p>
    <w:p w14:paraId="18AC0545" w14:textId="028171A6" w:rsidR="0004527B" w:rsidRPr="00C657B3" w:rsidRDefault="0004527B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dịch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vụ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đều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lợi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trong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việc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gramStart"/>
      <w:r w:rsidRPr="00C657B3">
        <w:rPr>
          <w:b w:val="0"/>
          <w:bCs/>
          <w:color w:val="0F0D29" w:themeColor="text1"/>
          <w:sz w:val="26"/>
          <w:szCs w:val="26"/>
        </w:rPr>
        <w:t>logging :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Vì</w:t>
      </w:r>
      <w:proofErr w:type="spellEnd"/>
      <w:proofErr w:type="gram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server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hiểu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giao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thức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cơ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chúng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phép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logging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đạt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quả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Ví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dụ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thay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vì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logging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tất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những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dữ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truyền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FTP (File Transfer Protocol) proxy server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chỉ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ghi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lại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những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lệnh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tạo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những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đáp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ứng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remote server,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điều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giúp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việc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logging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ít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hữu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dụng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>.</w:t>
      </w:r>
    </w:p>
    <w:p w14:paraId="6C35AFD3" w14:textId="47441701" w:rsidR="007E571E" w:rsidRPr="00C657B3" w:rsidRDefault="007E571E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Tiết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kiệm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băng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cải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thiện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tốc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độ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: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tổ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chức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cũng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nhận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suất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mạng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tổng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tốt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sử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dụng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lưu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bộ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nhớ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cache (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lưu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sao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cục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bộ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)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hay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>.</w:t>
      </w:r>
      <w:r w:rsidR="0004527B" w:rsidRPr="00C657B3">
        <w:rPr>
          <w:b w:val="0"/>
          <w:bCs/>
          <w:color w:val="0F0D29" w:themeColor="text1"/>
        </w:rPr>
        <w:t xml:space="preserve"> C</w:t>
      </w:r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ache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của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proxy server có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thê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̉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̃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sẵn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chứa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bạn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cần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trong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thời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gian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bạn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proofErr w:type="gramStart"/>
      <w:r w:rsidR="0004527B" w:rsidRPr="00C657B3">
        <w:rPr>
          <w:b w:val="0"/>
          <w:bCs/>
          <w:color w:val="0F0D29" w:themeColor="text1"/>
          <w:sz w:val="26"/>
          <w:szCs w:val="26"/>
        </w:rPr>
        <w:t>cầu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,</w:t>
      </w:r>
      <w:proofErr w:type="gram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làm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proxy server có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thê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̉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phân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phối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ngay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lập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tức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mà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cần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phải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tìm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ngoài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internet.</w:t>
      </w:r>
      <w:r w:rsidRPr="00C657B3">
        <w:rPr>
          <w:b w:val="0"/>
          <w:bCs/>
          <w:color w:val="0F0D29" w:themeColor="text1"/>
          <w:sz w:val="26"/>
          <w:szCs w:val="26"/>
        </w:rPr>
        <w:t xml:space="preserve"> Do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r w:rsidR="00947E3E" w:rsidRPr="00C657B3">
        <w:rPr>
          <w:b w:val="0"/>
          <w:bCs/>
          <w:color w:val="0F0D29" w:themeColor="text1"/>
          <w:sz w:val="26"/>
          <w:szCs w:val="26"/>
        </w:rPr>
        <w:t xml:space="preserve">web </w:t>
      </w:r>
      <w:proofErr w:type="spellStart"/>
      <w:r w:rsidR="00947E3E" w:rsidRPr="00C657B3">
        <w:rPr>
          <w:b w:val="0"/>
          <w:bCs/>
          <w:color w:val="0F0D29" w:themeColor="text1"/>
          <w:sz w:val="26"/>
          <w:szCs w:val="26"/>
        </w:rPr>
        <w:t>nào</w:t>
      </w:r>
      <w:proofErr w:type="spellEnd"/>
      <w:r w:rsidR="00947E3E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947E3E" w:rsidRPr="00C657B3">
        <w:rPr>
          <w:b w:val="0"/>
          <w:bCs/>
          <w:color w:val="0F0D29" w:themeColor="text1"/>
          <w:sz w:val="26"/>
          <w:szCs w:val="26"/>
        </w:rPr>
        <w:t>đó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sẽ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kiểm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xem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sao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mới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nhất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hay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sau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sẽ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gửi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sao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lưu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Điều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nghĩa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hàng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trăm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947E3E"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="00947E3E" w:rsidRPr="00C657B3">
        <w:rPr>
          <w:b w:val="0"/>
          <w:bCs/>
          <w:color w:val="0F0D29" w:themeColor="text1"/>
          <w:sz w:val="26"/>
          <w:szCs w:val="26"/>
        </w:rPr>
        <w:t xml:space="preserve"> web</w:t>
      </w:r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điểm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từ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chỉ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gửi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đến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web</w:t>
      </w:r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Điều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giúp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tiết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kiệm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băng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cải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thiện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suất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mạng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>.</w:t>
      </w:r>
    </w:p>
    <w:p w14:paraId="62A73573" w14:textId="3DEB10B7" w:rsidR="007E571E" w:rsidRPr="00C657B3" w:rsidRDefault="007E571E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mật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riêng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tư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: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nhân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tổ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chức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cũng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sử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dụng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duyệt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Internet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riêng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tư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Đáp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ứng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nhu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xuất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cá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nhân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vừa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đảm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bảo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an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toàn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hệ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thống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cục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bộ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do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chúng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ta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sử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dụng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địa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chỉ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ẩn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danh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,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mọi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xuất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đều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qua proxy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nên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cục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bộ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trực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tiếp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tương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tác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với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bên</w:t>
      </w:r>
      <w:proofErr w:type="spellEnd"/>
      <w:r w:rsidR="0004527B"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="0004527B" w:rsidRPr="00C657B3">
        <w:rPr>
          <w:b w:val="0"/>
          <w:bCs/>
          <w:color w:val="0F0D29" w:themeColor="text1"/>
          <w:sz w:val="26"/>
          <w:szCs w:val="26"/>
        </w:rPr>
        <w:t>ngoài.</w:t>
      </w:r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số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sẽ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thay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đổi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địa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chỉ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IP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nhận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dạng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Điều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này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nghĩa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đích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biết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ai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thực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sự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thực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hiện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ban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đầu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giúp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giữ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tin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nhân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thói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quen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duyệt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riêng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tư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>.</w:t>
      </w:r>
    </w:p>
    <w:p w14:paraId="43BA6A19" w14:textId="7EEDC1A4" w:rsidR="007E571E" w:rsidRPr="00C657B3" w:rsidRDefault="007E571E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Cải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thiện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mật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: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cấu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hình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mã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hóa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yêu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ai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đọc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được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giao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dịch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Ngoài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ra,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cũng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tránh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độc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hại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qua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tổ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chức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nối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họ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với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Mạng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riêng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ảo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(VPN), do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từ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xa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Internet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qua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ty. VPN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nối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trực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tiếp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đến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mạng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kiểm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soát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xác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minh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của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họ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quyền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tài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nguyên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họ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cần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(email,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dữ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nội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bộ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)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đồng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cũng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cung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cấp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kết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nối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an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toàn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bảo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vệ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dữ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liệu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ty.</w:t>
      </w:r>
    </w:p>
    <w:p w14:paraId="69A9933A" w14:textId="723EE608" w:rsidR="000B2B4C" w:rsidRPr="00C657B3" w:rsidRDefault="007E571E" w:rsidP="00C657B3">
      <w:pPr>
        <w:pStyle w:val="ListParagraph"/>
        <w:numPr>
          <w:ilvl w:val="0"/>
          <w:numId w:val="19"/>
        </w:numPr>
        <w:rPr>
          <w:b w:val="0"/>
          <w:bCs/>
          <w:color w:val="0F0D29" w:themeColor="text1"/>
          <w:sz w:val="26"/>
          <w:szCs w:val="26"/>
        </w:rPr>
      </w:pP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lastRenderedPageBreak/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tài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nguyên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bị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chặn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: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phép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người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dùng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phá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vỡ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chế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nội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dung do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công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ty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hoặc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một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số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tổ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chức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áp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đặt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Nếu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truy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trang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web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bị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chặn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,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thể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đăng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nhập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vào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ở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nơi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khác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và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xem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từ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đó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.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Máy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chủ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proxy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khiến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giống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như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ở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Mỹ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nhưng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thực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ra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bạn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đang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ở </w:t>
      </w:r>
      <w:proofErr w:type="spellStart"/>
      <w:r w:rsidRPr="00C657B3">
        <w:rPr>
          <w:b w:val="0"/>
          <w:bCs/>
          <w:color w:val="0F0D29" w:themeColor="text1"/>
          <w:sz w:val="26"/>
          <w:szCs w:val="26"/>
        </w:rPr>
        <w:t>Việt</w:t>
      </w:r>
      <w:proofErr w:type="spellEnd"/>
      <w:r w:rsidRPr="00C657B3">
        <w:rPr>
          <w:b w:val="0"/>
          <w:bCs/>
          <w:color w:val="0F0D29" w:themeColor="text1"/>
          <w:sz w:val="26"/>
          <w:szCs w:val="26"/>
        </w:rPr>
        <w:t xml:space="preserve"> Nam.</w:t>
      </w:r>
    </w:p>
    <w:p w14:paraId="7638D495" w14:textId="2FA1B3AB" w:rsidR="000B2B4C" w:rsidRDefault="000B2B4C" w:rsidP="000B2B4C">
      <w:pPr>
        <w:pStyle w:val="ListParagraph"/>
        <w:rPr>
          <w:b w:val="0"/>
          <w:color w:val="0F0D29" w:themeColor="text1"/>
        </w:rPr>
      </w:pPr>
    </w:p>
    <w:p w14:paraId="7D405B2D" w14:textId="14F4759B" w:rsidR="000B2B4C" w:rsidRDefault="000B2B4C" w:rsidP="000B2B4C">
      <w:pPr>
        <w:pStyle w:val="ListParagraph"/>
        <w:rPr>
          <w:b w:val="0"/>
          <w:color w:val="0F0D29" w:themeColor="text1"/>
        </w:rPr>
      </w:pPr>
    </w:p>
    <w:p w14:paraId="0150874A" w14:textId="0962DC68" w:rsidR="0004527B" w:rsidRDefault="0004527B" w:rsidP="000B2B4C">
      <w:pPr>
        <w:pStyle w:val="ListParagraph"/>
        <w:rPr>
          <w:b w:val="0"/>
          <w:color w:val="0F0D29" w:themeColor="text1"/>
        </w:rPr>
      </w:pPr>
    </w:p>
    <w:p w14:paraId="160B4726" w14:textId="77777777" w:rsidR="00313468" w:rsidRPr="00313468" w:rsidRDefault="00313468" w:rsidP="00313468">
      <w:pPr>
        <w:rPr>
          <w:b w:val="0"/>
          <w:color w:val="0F0D29" w:themeColor="text1"/>
        </w:rPr>
      </w:pPr>
    </w:p>
    <w:p w14:paraId="28F6C1B7" w14:textId="77777777" w:rsidR="000B2B4C" w:rsidRDefault="000B2B4C" w:rsidP="000B2B4C">
      <w:pPr>
        <w:rPr>
          <w:sz w:val="40"/>
        </w:rPr>
      </w:pPr>
      <w:r>
        <w:rPr>
          <w:sz w:val="40"/>
        </w:rPr>
        <w:t xml:space="preserve"> TÀI LIỆU THAM KHẢO: </w:t>
      </w:r>
    </w:p>
    <w:p w14:paraId="1D724068" w14:textId="77777777" w:rsidR="000B2B4C" w:rsidRDefault="000B2B4C" w:rsidP="000B2B4C">
      <w:pPr>
        <w:rPr>
          <w:sz w:val="40"/>
        </w:rPr>
      </w:pPr>
    </w:p>
    <w:p w14:paraId="431D8EBA" w14:textId="0CD9D2A3" w:rsidR="000B2B4C" w:rsidRPr="00776B6B" w:rsidRDefault="007E571E" w:rsidP="000B2B4C">
      <w:pPr>
        <w:pStyle w:val="ListParagraph"/>
        <w:numPr>
          <w:ilvl w:val="0"/>
          <w:numId w:val="15"/>
        </w:numPr>
        <w:rPr>
          <w:b w:val="0"/>
          <w:color w:val="0F0D29" w:themeColor="text1"/>
          <w:sz w:val="36"/>
        </w:rPr>
      </w:pPr>
      <w:r>
        <w:rPr>
          <w:b w:val="0"/>
          <w:color w:val="0F0D29" w:themeColor="text1"/>
          <w:sz w:val="36"/>
        </w:rPr>
        <w:t xml:space="preserve">Slide </w:t>
      </w:r>
      <w:proofErr w:type="spellStart"/>
      <w:r>
        <w:rPr>
          <w:b w:val="0"/>
          <w:color w:val="0F0D29" w:themeColor="text1"/>
          <w:sz w:val="36"/>
        </w:rPr>
        <w:t>bài</w:t>
      </w:r>
      <w:proofErr w:type="spellEnd"/>
      <w:r>
        <w:rPr>
          <w:b w:val="0"/>
          <w:color w:val="0F0D29" w:themeColor="text1"/>
          <w:sz w:val="36"/>
        </w:rPr>
        <w:t xml:space="preserve"> </w:t>
      </w:r>
      <w:proofErr w:type="spellStart"/>
      <w:r>
        <w:rPr>
          <w:b w:val="0"/>
          <w:color w:val="0F0D29" w:themeColor="text1"/>
          <w:sz w:val="36"/>
        </w:rPr>
        <w:t>giảng</w:t>
      </w:r>
      <w:proofErr w:type="spellEnd"/>
      <w:r>
        <w:rPr>
          <w:b w:val="0"/>
          <w:color w:val="0F0D29" w:themeColor="text1"/>
          <w:sz w:val="36"/>
        </w:rPr>
        <w:t>, Demo</w:t>
      </w:r>
      <w:r w:rsidR="0022694E">
        <w:rPr>
          <w:b w:val="0"/>
          <w:color w:val="0F0D29" w:themeColor="text1"/>
          <w:sz w:val="36"/>
        </w:rPr>
        <w:t xml:space="preserve">, </w:t>
      </w:r>
      <w:proofErr w:type="spellStart"/>
      <w:r w:rsidR="0022694E">
        <w:rPr>
          <w:b w:val="0"/>
          <w:color w:val="0F0D29" w:themeColor="text1"/>
          <w:sz w:val="36"/>
        </w:rPr>
        <w:t>tài</w:t>
      </w:r>
      <w:proofErr w:type="spellEnd"/>
      <w:r w:rsidR="0022694E">
        <w:rPr>
          <w:b w:val="0"/>
          <w:color w:val="0F0D29" w:themeColor="text1"/>
          <w:sz w:val="36"/>
        </w:rPr>
        <w:t xml:space="preserve"> </w:t>
      </w:r>
      <w:proofErr w:type="spellStart"/>
      <w:r w:rsidR="0022694E">
        <w:rPr>
          <w:b w:val="0"/>
          <w:color w:val="0F0D29" w:themeColor="text1"/>
          <w:sz w:val="36"/>
        </w:rPr>
        <w:t>liệu</w:t>
      </w:r>
      <w:proofErr w:type="spellEnd"/>
      <w:r w:rsidR="0022694E">
        <w:rPr>
          <w:b w:val="0"/>
          <w:color w:val="0F0D29" w:themeColor="text1"/>
          <w:sz w:val="36"/>
        </w:rPr>
        <w:t xml:space="preserve"> </w:t>
      </w:r>
      <w:proofErr w:type="spellStart"/>
      <w:r w:rsidR="0022694E">
        <w:rPr>
          <w:b w:val="0"/>
          <w:color w:val="0F0D29" w:themeColor="text1"/>
          <w:sz w:val="36"/>
        </w:rPr>
        <w:t>mạng</w:t>
      </w:r>
      <w:proofErr w:type="spellEnd"/>
      <w:r w:rsidR="0022694E">
        <w:rPr>
          <w:b w:val="0"/>
          <w:color w:val="0F0D29" w:themeColor="text1"/>
          <w:sz w:val="36"/>
        </w:rPr>
        <w:t xml:space="preserve"> </w:t>
      </w:r>
      <w:proofErr w:type="spellStart"/>
      <w:r w:rsidR="0022694E">
        <w:rPr>
          <w:b w:val="0"/>
          <w:color w:val="0F0D29" w:themeColor="text1"/>
          <w:sz w:val="36"/>
        </w:rPr>
        <w:t>máy</w:t>
      </w:r>
      <w:proofErr w:type="spellEnd"/>
      <w:r w:rsidR="0022694E">
        <w:rPr>
          <w:b w:val="0"/>
          <w:color w:val="0F0D29" w:themeColor="text1"/>
          <w:sz w:val="36"/>
        </w:rPr>
        <w:t xml:space="preserve"> </w:t>
      </w:r>
      <w:proofErr w:type="spellStart"/>
      <w:r w:rsidR="0022694E">
        <w:rPr>
          <w:b w:val="0"/>
          <w:color w:val="0F0D29" w:themeColor="text1"/>
          <w:sz w:val="36"/>
        </w:rPr>
        <w:t>tính</w:t>
      </w:r>
      <w:proofErr w:type="spellEnd"/>
      <w:r>
        <w:rPr>
          <w:b w:val="0"/>
          <w:color w:val="0F0D29" w:themeColor="text1"/>
          <w:sz w:val="36"/>
        </w:rPr>
        <w:t xml:space="preserve"> </w:t>
      </w:r>
      <w:proofErr w:type="spellStart"/>
      <w:r>
        <w:rPr>
          <w:b w:val="0"/>
          <w:color w:val="0F0D29" w:themeColor="text1"/>
          <w:sz w:val="36"/>
        </w:rPr>
        <w:t>của</w:t>
      </w:r>
      <w:proofErr w:type="spellEnd"/>
      <w:r>
        <w:rPr>
          <w:b w:val="0"/>
          <w:color w:val="0F0D29" w:themeColor="text1"/>
          <w:sz w:val="36"/>
        </w:rPr>
        <w:t xml:space="preserve"> </w:t>
      </w:r>
      <w:proofErr w:type="spellStart"/>
      <w:r>
        <w:rPr>
          <w:b w:val="0"/>
          <w:color w:val="0F0D29" w:themeColor="text1"/>
          <w:sz w:val="36"/>
        </w:rPr>
        <w:t>thầy</w:t>
      </w:r>
      <w:proofErr w:type="spellEnd"/>
      <w:r>
        <w:rPr>
          <w:b w:val="0"/>
          <w:color w:val="0F0D29" w:themeColor="text1"/>
          <w:sz w:val="36"/>
        </w:rPr>
        <w:t xml:space="preserve"> Lê </w:t>
      </w:r>
      <w:proofErr w:type="spellStart"/>
      <w:r>
        <w:rPr>
          <w:b w:val="0"/>
          <w:color w:val="0F0D29" w:themeColor="text1"/>
          <w:sz w:val="36"/>
        </w:rPr>
        <w:t>Hà</w:t>
      </w:r>
      <w:proofErr w:type="spellEnd"/>
      <w:r>
        <w:rPr>
          <w:b w:val="0"/>
          <w:color w:val="0F0D29" w:themeColor="text1"/>
          <w:sz w:val="36"/>
        </w:rPr>
        <w:t xml:space="preserve"> Minh</w:t>
      </w:r>
    </w:p>
    <w:p w14:paraId="5FF95135" w14:textId="77777777" w:rsidR="000B2B4C" w:rsidRPr="00776B6B" w:rsidRDefault="000B2B4C" w:rsidP="000B2B4C">
      <w:pPr>
        <w:pStyle w:val="ListParagraph"/>
        <w:rPr>
          <w:b w:val="0"/>
          <w:color w:val="0F0D29" w:themeColor="text1"/>
          <w:sz w:val="36"/>
        </w:rPr>
      </w:pPr>
    </w:p>
    <w:p w14:paraId="7AAD3DB6" w14:textId="77777777" w:rsidR="000B2B4C" w:rsidRPr="00776B6B" w:rsidRDefault="000B2B4C" w:rsidP="000B2B4C">
      <w:pPr>
        <w:pStyle w:val="ListParagraph"/>
        <w:numPr>
          <w:ilvl w:val="0"/>
          <w:numId w:val="15"/>
        </w:numPr>
        <w:rPr>
          <w:b w:val="0"/>
          <w:color w:val="0F0D29" w:themeColor="text1"/>
          <w:sz w:val="36"/>
        </w:rPr>
      </w:pPr>
      <w:proofErr w:type="spellStart"/>
      <w:r w:rsidRPr="00776B6B">
        <w:rPr>
          <w:b w:val="0"/>
          <w:color w:val="0F0D29" w:themeColor="text1"/>
          <w:sz w:val="36"/>
        </w:rPr>
        <w:t>Stackoverflow</w:t>
      </w:r>
      <w:proofErr w:type="spellEnd"/>
    </w:p>
    <w:p w14:paraId="632558B0" w14:textId="348C700C" w:rsidR="000B2B4C" w:rsidRDefault="000B2B4C" w:rsidP="000B2B4C">
      <w:pPr>
        <w:rPr>
          <w:sz w:val="40"/>
        </w:rPr>
      </w:pPr>
    </w:p>
    <w:p w14:paraId="0AB34831" w14:textId="29841619" w:rsidR="00A27D04" w:rsidRDefault="00A27D04" w:rsidP="00A27D04">
      <w:pPr>
        <w:pStyle w:val="ListParagraph"/>
        <w:numPr>
          <w:ilvl w:val="0"/>
          <w:numId w:val="12"/>
        </w:numPr>
        <w:rPr>
          <w:b w:val="0"/>
          <w:color w:val="0F0D29" w:themeColor="text1"/>
          <w:sz w:val="40"/>
        </w:rPr>
      </w:pPr>
      <w:proofErr w:type="spellStart"/>
      <w:r w:rsidRPr="00A27D04">
        <w:rPr>
          <w:b w:val="0"/>
          <w:color w:val="0F0D29" w:themeColor="text1"/>
          <w:sz w:val="40"/>
        </w:rPr>
        <w:t>Geeksforgeeks</w:t>
      </w:r>
      <w:proofErr w:type="spellEnd"/>
    </w:p>
    <w:p w14:paraId="4B509546" w14:textId="697711E9" w:rsidR="00967339" w:rsidRDefault="00967339" w:rsidP="00967339">
      <w:pPr>
        <w:rPr>
          <w:b w:val="0"/>
          <w:color w:val="0F0D29" w:themeColor="text1"/>
          <w:sz w:val="40"/>
        </w:rPr>
      </w:pPr>
    </w:p>
    <w:p w14:paraId="17F7118E" w14:textId="10675BD2" w:rsidR="00967339" w:rsidRDefault="00967339" w:rsidP="00967339">
      <w:pPr>
        <w:pStyle w:val="ListParagraph"/>
        <w:numPr>
          <w:ilvl w:val="0"/>
          <w:numId w:val="16"/>
        </w:numPr>
        <w:rPr>
          <w:b w:val="0"/>
          <w:color w:val="0F0D29" w:themeColor="text1"/>
          <w:sz w:val="40"/>
        </w:rPr>
      </w:pPr>
      <w:proofErr w:type="spellStart"/>
      <w:r>
        <w:rPr>
          <w:b w:val="0"/>
          <w:color w:val="0F0D29" w:themeColor="text1"/>
          <w:sz w:val="40"/>
        </w:rPr>
        <w:t>Github</w:t>
      </w:r>
      <w:proofErr w:type="spellEnd"/>
    </w:p>
    <w:p w14:paraId="683A47CD" w14:textId="77777777" w:rsidR="0022694E" w:rsidRPr="00967339" w:rsidRDefault="0022694E" w:rsidP="0022694E">
      <w:pPr>
        <w:pStyle w:val="ListParagraph"/>
        <w:rPr>
          <w:b w:val="0"/>
          <w:color w:val="0F0D29" w:themeColor="text1"/>
          <w:sz w:val="40"/>
        </w:rPr>
      </w:pPr>
    </w:p>
    <w:p w14:paraId="7E0D3B38" w14:textId="4693D27A" w:rsidR="002A179A" w:rsidRPr="000B2B4C" w:rsidRDefault="000B2B4C" w:rsidP="000B2B4C">
      <w:pPr>
        <w:spacing w:after="200"/>
      </w:pPr>
      <w:r>
        <w:rPr>
          <w:sz w:val="40"/>
        </w:rPr>
        <w:tab/>
      </w:r>
      <w:bookmarkEnd w:id="1"/>
    </w:p>
    <w:sectPr w:rsidR="002A179A" w:rsidRPr="000B2B4C" w:rsidSect="00760DCE">
      <w:headerReference w:type="default" r:id="rId27"/>
      <w:footerReference w:type="default" r:id="rId28"/>
      <w:pgSz w:w="12240" w:h="15840"/>
      <w:pgMar w:top="720" w:right="270" w:bottom="720" w:left="1152" w:header="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F1FBE2" w14:textId="77777777" w:rsidR="008A23DE" w:rsidRDefault="008A23DE">
      <w:r>
        <w:separator/>
      </w:r>
    </w:p>
    <w:p w14:paraId="5A58C885" w14:textId="77777777" w:rsidR="008A23DE" w:rsidRDefault="008A23DE"/>
  </w:endnote>
  <w:endnote w:type="continuationSeparator" w:id="0">
    <w:p w14:paraId="0744DD7E" w14:textId="77777777" w:rsidR="008A23DE" w:rsidRDefault="008A23DE">
      <w:r>
        <w:continuationSeparator/>
      </w:r>
    </w:p>
    <w:p w14:paraId="77F1D3FB" w14:textId="77777777" w:rsidR="008A23DE" w:rsidRDefault="008A23D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076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18CE7B" w14:textId="77777777" w:rsidR="007E571E" w:rsidRDefault="007E571E" w:rsidP="003763B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6B6238B" w14:textId="77777777" w:rsidR="007E571E" w:rsidRDefault="007E57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42D20" w14:textId="77777777" w:rsidR="008A23DE" w:rsidRDefault="008A23DE">
      <w:r>
        <w:separator/>
      </w:r>
    </w:p>
    <w:p w14:paraId="0783F9E6" w14:textId="77777777" w:rsidR="008A23DE" w:rsidRDefault="008A23DE"/>
  </w:footnote>
  <w:footnote w:type="continuationSeparator" w:id="0">
    <w:p w14:paraId="1656F7FB" w14:textId="77777777" w:rsidR="008A23DE" w:rsidRDefault="008A23DE">
      <w:r>
        <w:continuationSeparator/>
      </w:r>
    </w:p>
    <w:p w14:paraId="21740F8F" w14:textId="77777777" w:rsidR="008A23DE" w:rsidRDefault="008A23D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7E571E" w14:paraId="496CA3B1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AE25F3E" w14:textId="492F6F04" w:rsidR="007E571E" w:rsidRDefault="007E571E">
          <w:pPr>
            <w:pStyle w:val="Header"/>
          </w:pPr>
        </w:p>
      </w:tc>
    </w:tr>
  </w:tbl>
  <w:p w14:paraId="67D092CB" w14:textId="77777777" w:rsidR="007E571E" w:rsidRDefault="007E571E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6C52"/>
      </v:shape>
    </w:pict>
  </w:numPicBullet>
  <w:abstractNum w:abstractNumId="0" w15:restartNumberingAfterBreak="0">
    <w:nsid w:val="029E28C4"/>
    <w:multiLevelType w:val="multilevel"/>
    <w:tmpl w:val="75FE049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5874D07"/>
    <w:multiLevelType w:val="hybridMultilevel"/>
    <w:tmpl w:val="B7CEE7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078C"/>
    <w:multiLevelType w:val="hybridMultilevel"/>
    <w:tmpl w:val="8F0C2D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C7131"/>
    <w:multiLevelType w:val="hybridMultilevel"/>
    <w:tmpl w:val="DD6C0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602AC"/>
    <w:multiLevelType w:val="hybridMultilevel"/>
    <w:tmpl w:val="323A4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2E23F7"/>
    <w:multiLevelType w:val="hybridMultilevel"/>
    <w:tmpl w:val="E940C8F6"/>
    <w:lvl w:ilvl="0" w:tplc="6EA892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04B32"/>
    <w:multiLevelType w:val="hybridMultilevel"/>
    <w:tmpl w:val="54D24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F92AED"/>
    <w:multiLevelType w:val="hybridMultilevel"/>
    <w:tmpl w:val="11EABAA0"/>
    <w:lvl w:ilvl="0" w:tplc="6EA8927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BB0A7A"/>
    <w:multiLevelType w:val="hybridMultilevel"/>
    <w:tmpl w:val="A6CC52A4"/>
    <w:lvl w:ilvl="0" w:tplc="F96067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360164"/>
    <w:multiLevelType w:val="hybridMultilevel"/>
    <w:tmpl w:val="0682E7E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102611"/>
    <w:multiLevelType w:val="hybridMultilevel"/>
    <w:tmpl w:val="4B80E9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74E88"/>
    <w:multiLevelType w:val="hybridMultilevel"/>
    <w:tmpl w:val="BF48E2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33371F"/>
    <w:multiLevelType w:val="hybridMultilevel"/>
    <w:tmpl w:val="9EE2D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CF254F"/>
    <w:multiLevelType w:val="hybridMultilevel"/>
    <w:tmpl w:val="EA20921A"/>
    <w:lvl w:ilvl="0" w:tplc="6EA8927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D6046A"/>
    <w:multiLevelType w:val="hybridMultilevel"/>
    <w:tmpl w:val="A1DC1FFE"/>
    <w:lvl w:ilvl="0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566106DE"/>
    <w:multiLevelType w:val="hybridMultilevel"/>
    <w:tmpl w:val="84B69F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B703D"/>
    <w:multiLevelType w:val="hybridMultilevel"/>
    <w:tmpl w:val="3FFE6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C0DD0"/>
    <w:multiLevelType w:val="hybridMultilevel"/>
    <w:tmpl w:val="24FE67F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86C3C"/>
    <w:multiLevelType w:val="hybridMultilevel"/>
    <w:tmpl w:val="3EC0C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7"/>
  </w:num>
  <w:num w:numId="5">
    <w:abstractNumId w:val="12"/>
  </w:num>
  <w:num w:numId="6">
    <w:abstractNumId w:val="16"/>
  </w:num>
  <w:num w:numId="7">
    <w:abstractNumId w:val="6"/>
  </w:num>
  <w:num w:numId="8">
    <w:abstractNumId w:val="9"/>
  </w:num>
  <w:num w:numId="9">
    <w:abstractNumId w:val="17"/>
  </w:num>
  <w:num w:numId="10">
    <w:abstractNumId w:val="4"/>
  </w:num>
  <w:num w:numId="11">
    <w:abstractNumId w:val="1"/>
  </w:num>
  <w:num w:numId="12">
    <w:abstractNumId w:val="15"/>
  </w:num>
  <w:num w:numId="13">
    <w:abstractNumId w:val="14"/>
  </w:num>
  <w:num w:numId="14">
    <w:abstractNumId w:val="0"/>
  </w:num>
  <w:num w:numId="15">
    <w:abstractNumId w:val="2"/>
  </w:num>
  <w:num w:numId="16">
    <w:abstractNumId w:val="18"/>
  </w:num>
  <w:num w:numId="17">
    <w:abstractNumId w:val="11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8A"/>
    <w:rsid w:val="00003012"/>
    <w:rsid w:val="0002482E"/>
    <w:rsid w:val="00033273"/>
    <w:rsid w:val="0004527B"/>
    <w:rsid w:val="00050324"/>
    <w:rsid w:val="00074981"/>
    <w:rsid w:val="00085BB3"/>
    <w:rsid w:val="00093955"/>
    <w:rsid w:val="000A0150"/>
    <w:rsid w:val="000B2B4C"/>
    <w:rsid w:val="000C47B2"/>
    <w:rsid w:val="000E63C9"/>
    <w:rsid w:val="000E7F48"/>
    <w:rsid w:val="00130E9D"/>
    <w:rsid w:val="00146DFB"/>
    <w:rsid w:val="00150A6D"/>
    <w:rsid w:val="0016219F"/>
    <w:rsid w:val="00185B35"/>
    <w:rsid w:val="001B56FB"/>
    <w:rsid w:val="001F031D"/>
    <w:rsid w:val="001F2BC8"/>
    <w:rsid w:val="001F5F6B"/>
    <w:rsid w:val="00206FEF"/>
    <w:rsid w:val="0022694E"/>
    <w:rsid w:val="00243EBC"/>
    <w:rsid w:val="00246A35"/>
    <w:rsid w:val="00252834"/>
    <w:rsid w:val="00284348"/>
    <w:rsid w:val="002A179A"/>
    <w:rsid w:val="002F51F5"/>
    <w:rsid w:val="00312137"/>
    <w:rsid w:val="00313468"/>
    <w:rsid w:val="00330359"/>
    <w:rsid w:val="0033762F"/>
    <w:rsid w:val="00366C7E"/>
    <w:rsid w:val="003676A9"/>
    <w:rsid w:val="003763BE"/>
    <w:rsid w:val="00381047"/>
    <w:rsid w:val="00384EA3"/>
    <w:rsid w:val="003A39A1"/>
    <w:rsid w:val="003C0EF5"/>
    <w:rsid w:val="003C2191"/>
    <w:rsid w:val="003C2B42"/>
    <w:rsid w:val="003D3863"/>
    <w:rsid w:val="004110DE"/>
    <w:rsid w:val="004165F4"/>
    <w:rsid w:val="00433922"/>
    <w:rsid w:val="0044085A"/>
    <w:rsid w:val="00441511"/>
    <w:rsid w:val="0046628B"/>
    <w:rsid w:val="00473EC7"/>
    <w:rsid w:val="00491CC0"/>
    <w:rsid w:val="004B21A5"/>
    <w:rsid w:val="004C2431"/>
    <w:rsid w:val="004D797E"/>
    <w:rsid w:val="004F3B35"/>
    <w:rsid w:val="004F460C"/>
    <w:rsid w:val="005037F0"/>
    <w:rsid w:val="00507051"/>
    <w:rsid w:val="00516A86"/>
    <w:rsid w:val="005275F6"/>
    <w:rsid w:val="00542493"/>
    <w:rsid w:val="00572102"/>
    <w:rsid w:val="005F1BB0"/>
    <w:rsid w:val="00611CFF"/>
    <w:rsid w:val="00633A00"/>
    <w:rsid w:val="00647EDA"/>
    <w:rsid w:val="00656C4D"/>
    <w:rsid w:val="006C66A7"/>
    <w:rsid w:val="006C7E2A"/>
    <w:rsid w:val="006E5716"/>
    <w:rsid w:val="006E7DF8"/>
    <w:rsid w:val="007028F5"/>
    <w:rsid w:val="007302B3"/>
    <w:rsid w:val="00730733"/>
    <w:rsid w:val="00730E3A"/>
    <w:rsid w:val="00736AAF"/>
    <w:rsid w:val="00737772"/>
    <w:rsid w:val="00740AFC"/>
    <w:rsid w:val="00760DCE"/>
    <w:rsid w:val="0076514B"/>
    <w:rsid w:val="00765B2A"/>
    <w:rsid w:val="00783A34"/>
    <w:rsid w:val="0079712A"/>
    <w:rsid w:val="007C6B52"/>
    <w:rsid w:val="007D16C5"/>
    <w:rsid w:val="007E571E"/>
    <w:rsid w:val="0083623D"/>
    <w:rsid w:val="00862FE4"/>
    <w:rsid w:val="00863424"/>
    <w:rsid w:val="0086389A"/>
    <w:rsid w:val="008667E0"/>
    <w:rsid w:val="00870CC6"/>
    <w:rsid w:val="0087605E"/>
    <w:rsid w:val="00882014"/>
    <w:rsid w:val="0088206A"/>
    <w:rsid w:val="00886341"/>
    <w:rsid w:val="008927EA"/>
    <w:rsid w:val="008A23DE"/>
    <w:rsid w:val="008B177B"/>
    <w:rsid w:val="008B1FEE"/>
    <w:rsid w:val="008E0328"/>
    <w:rsid w:val="00903C32"/>
    <w:rsid w:val="00904AA3"/>
    <w:rsid w:val="00916B16"/>
    <w:rsid w:val="009173B9"/>
    <w:rsid w:val="0093335D"/>
    <w:rsid w:val="0093613E"/>
    <w:rsid w:val="00943026"/>
    <w:rsid w:val="00947E3E"/>
    <w:rsid w:val="00966B81"/>
    <w:rsid w:val="00967339"/>
    <w:rsid w:val="009B01B5"/>
    <w:rsid w:val="009C7720"/>
    <w:rsid w:val="009E6C43"/>
    <w:rsid w:val="00A17195"/>
    <w:rsid w:val="00A23AFA"/>
    <w:rsid w:val="00A27D04"/>
    <w:rsid w:val="00A31B3E"/>
    <w:rsid w:val="00A532F3"/>
    <w:rsid w:val="00A63100"/>
    <w:rsid w:val="00A65892"/>
    <w:rsid w:val="00A8489E"/>
    <w:rsid w:val="00AC0E60"/>
    <w:rsid w:val="00AC29F3"/>
    <w:rsid w:val="00AC4A10"/>
    <w:rsid w:val="00B12D1B"/>
    <w:rsid w:val="00B231E5"/>
    <w:rsid w:val="00B33066"/>
    <w:rsid w:val="00B74A6F"/>
    <w:rsid w:val="00B96F70"/>
    <w:rsid w:val="00BD2C9A"/>
    <w:rsid w:val="00BD69A2"/>
    <w:rsid w:val="00C02B87"/>
    <w:rsid w:val="00C1210D"/>
    <w:rsid w:val="00C26191"/>
    <w:rsid w:val="00C4086D"/>
    <w:rsid w:val="00C657B3"/>
    <w:rsid w:val="00C95DAE"/>
    <w:rsid w:val="00CA1896"/>
    <w:rsid w:val="00CB0258"/>
    <w:rsid w:val="00CB32AF"/>
    <w:rsid w:val="00CB5B28"/>
    <w:rsid w:val="00CF5371"/>
    <w:rsid w:val="00D0323A"/>
    <w:rsid w:val="00D0559F"/>
    <w:rsid w:val="00D077E9"/>
    <w:rsid w:val="00D377E9"/>
    <w:rsid w:val="00D42CB7"/>
    <w:rsid w:val="00D5413D"/>
    <w:rsid w:val="00D570A9"/>
    <w:rsid w:val="00D60318"/>
    <w:rsid w:val="00D70D02"/>
    <w:rsid w:val="00D7337D"/>
    <w:rsid w:val="00D770C7"/>
    <w:rsid w:val="00D86945"/>
    <w:rsid w:val="00D90290"/>
    <w:rsid w:val="00DC1932"/>
    <w:rsid w:val="00DC2E1E"/>
    <w:rsid w:val="00DD152F"/>
    <w:rsid w:val="00DD155B"/>
    <w:rsid w:val="00DE213F"/>
    <w:rsid w:val="00DF027C"/>
    <w:rsid w:val="00E00A32"/>
    <w:rsid w:val="00E22ACD"/>
    <w:rsid w:val="00E620B0"/>
    <w:rsid w:val="00E81B40"/>
    <w:rsid w:val="00EC46C7"/>
    <w:rsid w:val="00ED2D8A"/>
    <w:rsid w:val="00EF2795"/>
    <w:rsid w:val="00EF555B"/>
    <w:rsid w:val="00EF7325"/>
    <w:rsid w:val="00F027BB"/>
    <w:rsid w:val="00F11DCF"/>
    <w:rsid w:val="00F162EA"/>
    <w:rsid w:val="00F36C12"/>
    <w:rsid w:val="00F52D27"/>
    <w:rsid w:val="00F571CF"/>
    <w:rsid w:val="00F71CA7"/>
    <w:rsid w:val="00F7379F"/>
    <w:rsid w:val="00F83527"/>
    <w:rsid w:val="00F84122"/>
    <w:rsid w:val="00F92E36"/>
    <w:rsid w:val="00FA1E56"/>
    <w:rsid w:val="00FB2E33"/>
    <w:rsid w:val="00FC6A55"/>
    <w:rsid w:val="00FC7D11"/>
    <w:rsid w:val="00FD583F"/>
    <w:rsid w:val="00FD7488"/>
    <w:rsid w:val="00FF16B4"/>
    <w:rsid w:val="00FF6E5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5B719"/>
  <w15:docId w15:val="{E248D45D-75E5-4536-97C1-54DB9BE1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ption">
    <w:name w:val="caption"/>
    <w:basedOn w:val="Normal"/>
    <w:next w:val="Normal"/>
    <w:uiPriority w:val="99"/>
    <w:unhideWhenUsed/>
    <w:rsid w:val="00ED2D8A"/>
    <w:pPr>
      <w:spacing w:after="200" w:line="240" w:lineRule="auto"/>
    </w:pPr>
    <w:rPr>
      <w:i/>
      <w:iCs/>
      <w:sz w:val="18"/>
      <w:szCs w:val="18"/>
    </w:rPr>
  </w:style>
  <w:style w:type="table" w:styleId="GridTable4-Accent6">
    <w:name w:val="Grid Table 4 Accent 6"/>
    <w:basedOn w:val="TableNormal"/>
    <w:uiPriority w:val="49"/>
    <w:rsid w:val="00C2619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paragraph" w:styleId="ListParagraph">
    <w:name w:val="List Paragraph"/>
    <w:basedOn w:val="Normal"/>
    <w:uiPriority w:val="34"/>
    <w:unhideWhenUsed/>
    <w:qFormat/>
    <w:rsid w:val="00C26191"/>
    <w:pPr>
      <w:ind w:left="720"/>
      <w:contextualSpacing/>
    </w:pPr>
  </w:style>
  <w:style w:type="character" w:customStyle="1" w:styleId="fontstyle01">
    <w:name w:val="fontstyle01"/>
    <w:basedOn w:val="DefaultParagraphFont"/>
    <w:rsid w:val="00B12D1B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73E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0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Local\Packages\Microsoft.Office.Desktop_8wekyb3d8bbwe\LocalCache\Roaming\Microsoft\Templates\Report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27CDC2-B9BA-4D96-9A22-A8BF52641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30</TotalTime>
  <Pages>17</Pages>
  <Words>1661</Words>
  <Characters>9469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Phuc Vo</dc:creator>
  <cp:keywords/>
  <cp:lastModifiedBy>Phuc Vo</cp:lastModifiedBy>
  <cp:revision>10</cp:revision>
  <cp:lastPrinted>2006-08-01T17:47:00Z</cp:lastPrinted>
  <dcterms:created xsi:type="dcterms:W3CDTF">2019-06-07T14:56:00Z</dcterms:created>
  <dcterms:modified xsi:type="dcterms:W3CDTF">2019-06-15T08:23:00Z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